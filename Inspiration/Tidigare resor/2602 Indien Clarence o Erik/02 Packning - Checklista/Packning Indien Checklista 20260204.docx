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7355" w14:textId="2323FF5C" w:rsidR="009071BD" w:rsidRDefault="00841810" w:rsidP="00DC68E2">
      <w:pPr>
        <w:pStyle w:val="Rubrik1"/>
      </w:pPr>
      <w:r>
        <w:t>Packning Indien Checklista</w:t>
      </w:r>
    </w:p>
    <w:tbl>
      <w:tblPr>
        <w:tblStyle w:val="Tabellrutnt"/>
        <w:tblW w:w="8642" w:type="dxa"/>
        <w:tblLook w:val="04A0" w:firstRow="1" w:lastRow="0" w:firstColumn="1" w:lastColumn="0" w:noHBand="0" w:noVBand="1"/>
      </w:tblPr>
      <w:tblGrid>
        <w:gridCol w:w="1458"/>
        <w:gridCol w:w="4807"/>
        <w:gridCol w:w="1355"/>
        <w:gridCol w:w="469"/>
        <w:gridCol w:w="553"/>
      </w:tblGrid>
      <w:tr w:rsidR="008A48C6" w14:paraId="5BA9B2AB" w14:textId="77777777" w:rsidTr="00D371D4">
        <w:trPr>
          <w:tblHeader/>
        </w:trPr>
        <w:tc>
          <w:tcPr>
            <w:tcW w:w="1458" w:type="dxa"/>
          </w:tcPr>
          <w:p w14:paraId="3BEC1591" w14:textId="77777777" w:rsidR="008A48C6" w:rsidRPr="00B870C7" w:rsidRDefault="008A48C6" w:rsidP="00AB0CBC">
            <w:pPr>
              <w:rPr>
                <w:b/>
                <w:bCs/>
              </w:rPr>
            </w:pPr>
            <w:r w:rsidRPr="00B870C7">
              <w:rPr>
                <w:b/>
                <w:bCs/>
              </w:rPr>
              <w:t>Typ</w:t>
            </w:r>
          </w:p>
        </w:tc>
        <w:tc>
          <w:tcPr>
            <w:tcW w:w="4807" w:type="dxa"/>
          </w:tcPr>
          <w:p w14:paraId="6B043CB5" w14:textId="77777777" w:rsidR="008A48C6" w:rsidRPr="00B870C7" w:rsidRDefault="008A48C6" w:rsidP="00AB0CBC">
            <w:pPr>
              <w:rPr>
                <w:b/>
                <w:bCs/>
              </w:rPr>
            </w:pPr>
            <w:r w:rsidRPr="00B870C7">
              <w:rPr>
                <w:b/>
                <w:bCs/>
              </w:rPr>
              <w:t>Artikel</w:t>
            </w:r>
          </w:p>
        </w:tc>
        <w:tc>
          <w:tcPr>
            <w:tcW w:w="1355" w:type="dxa"/>
          </w:tcPr>
          <w:p w14:paraId="1C99CE36" w14:textId="77777777" w:rsidR="008A48C6" w:rsidRPr="00B870C7" w:rsidRDefault="008A48C6" w:rsidP="00AB0CBC">
            <w:pPr>
              <w:rPr>
                <w:b/>
                <w:bCs/>
              </w:rPr>
            </w:pPr>
            <w:r>
              <w:rPr>
                <w:b/>
                <w:bCs/>
              </w:rPr>
              <w:t>Handbagage</w:t>
            </w:r>
          </w:p>
        </w:tc>
        <w:tc>
          <w:tcPr>
            <w:tcW w:w="469" w:type="dxa"/>
          </w:tcPr>
          <w:p w14:paraId="5388BB2B" w14:textId="77777777" w:rsidR="008A48C6" w:rsidRPr="00B870C7" w:rsidRDefault="008A48C6" w:rsidP="00AB0CBC">
            <w:pPr>
              <w:rPr>
                <w:b/>
                <w:bCs/>
              </w:rPr>
            </w:pPr>
            <w:r w:rsidRPr="00B870C7">
              <w:rPr>
                <w:b/>
                <w:bCs/>
              </w:rPr>
              <w:t>UT</w:t>
            </w:r>
          </w:p>
        </w:tc>
        <w:tc>
          <w:tcPr>
            <w:tcW w:w="553" w:type="dxa"/>
          </w:tcPr>
          <w:p w14:paraId="3F813A63" w14:textId="77777777" w:rsidR="008A48C6" w:rsidRPr="00B870C7" w:rsidRDefault="008A48C6" w:rsidP="00AB0CBC">
            <w:pPr>
              <w:rPr>
                <w:b/>
                <w:bCs/>
              </w:rPr>
            </w:pPr>
            <w:r w:rsidRPr="00B870C7">
              <w:rPr>
                <w:b/>
                <w:bCs/>
              </w:rPr>
              <w:t>IN</w:t>
            </w:r>
          </w:p>
        </w:tc>
      </w:tr>
      <w:tr w:rsidR="008A48C6" w14:paraId="4684B62A" w14:textId="77777777" w:rsidTr="00D371D4">
        <w:tc>
          <w:tcPr>
            <w:tcW w:w="1458" w:type="dxa"/>
          </w:tcPr>
          <w:p w14:paraId="183827A2" w14:textId="77777777" w:rsidR="008A48C6" w:rsidRDefault="008A48C6" w:rsidP="00391296">
            <w:r>
              <w:t>Badrum</w:t>
            </w:r>
          </w:p>
        </w:tc>
        <w:tc>
          <w:tcPr>
            <w:tcW w:w="4807" w:type="dxa"/>
          </w:tcPr>
          <w:p w14:paraId="3D553FB4" w14:textId="77777777" w:rsidR="008A48C6" w:rsidRPr="00325AED" w:rsidRDefault="008A48C6" w:rsidP="00391296">
            <w:proofErr w:type="spellStart"/>
            <w:r w:rsidRPr="00325AED">
              <w:t>After</w:t>
            </w:r>
            <w:proofErr w:type="spellEnd"/>
            <w:r w:rsidRPr="00325AED">
              <w:t xml:space="preserve"> </w:t>
            </w:r>
            <w:proofErr w:type="spellStart"/>
            <w:r w:rsidRPr="00325AED">
              <w:t>shave</w:t>
            </w:r>
            <w:proofErr w:type="spellEnd"/>
          </w:p>
        </w:tc>
        <w:tc>
          <w:tcPr>
            <w:tcW w:w="1355" w:type="dxa"/>
          </w:tcPr>
          <w:p w14:paraId="0A79ABAB" w14:textId="77777777" w:rsidR="008A48C6" w:rsidRDefault="008A48C6" w:rsidP="00391296">
            <w:r>
              <w:t>(*)</w:t>
            </w:r>
          </w:p>
        </w:tc>
        <w:tc>
          <w:tcPr>
            <w:tcW w:w="469" w:type="dxa"/>
          </w:tcPr>
          <w:p w14:paraId="78BB7956" w14:textId="77777777" w:rsidR="008A48C6" w:rsidRDefault="008A48C6" w:rsidP="00391296"/>
        </w:tc>
        <w:tc>
          <w:tcPr>
            <w:tcW w:w="553" w:type="dxa"/>
          </w:tcPr>
          <w:p w14:paraId="4B2ADD9D" w14:textId="77777777" w:rsidR="008A48C6" w:rsidRDefault="008A48C6" w:rsidP="00391296"/>
        </w:tc>
      </w:tr>
      <w:tr w:rsidR="008A48C6" w14:paraId="76C508BA" w14:textId="77777777" w:rsidTr="00D371D4">
        <w:tc>
          <w:tcPr>
            <w:tcW w:w="1458" w:type="dxa"/>
          </w:tcPr>
          <w:p w14:paraId="6C4D32D6" w14:textId="77777777" w:rsidR="008A48C6" w:rsidRDefault="008A48C6" w:rsidP="000E6891">
            <w:proofErr w:type="spellStart"/>
            <w:r w:rsidRPr="00913D9B">
              <w:t>Device</w:t>
            </w:r>
            <w:proofErr w:type="spellEnd"/>
          </w:p>
        </w:tc>
        <w:tc>
          <w:tcPr>
            <w:tcW w:w="4807" w:type="dxa"/>
          </w:tcPr>
          <w:p w14:paraId="68A423D1" w14:textId="77777777" w:rsidR="008A48C6" w:rsidRPr="00325AED" w:rsidRDefault="008A48C6" w:rsidP="000E6891">
            <w:r w:rsidRPr="00325AED">
              <w:t>Dator med laddare och mus</w:t>
            </w:r>
          </w:p>
        </w:tc>
        <w:tc>
          <w:tcPr>
            <w:tcW w:w="1355" w:type="dxa"/>
          </w:tcPr>
          <w:p w14:paraId="7BFEEE4D" w14:textId="77777777" w:rsidR="008A48C6" w:rsidRDefault="008A48C6" w:rsidP="000E6891">
            <w:r w:rsidRPr="00961D89">
              <w:t>(*)</w:t>
            </w:r>
          </w:p>
        </w:tc>
        <w:tc>
          <w:tcPr>
            <w:tcW w:w="469" w:type="dxa"/>
          </w:tcPr>
          <w:p w14:paraId="7E08F6F5" w14:textId="77777777" w:rsidR="008A48C6" w:rsidRDefault="008A48C6" w:rsidP="000E6891"/>
        </w:tc>
        <w:tc>
          <w:tcPr>
            <w:tcW w:w="553" w:type="dxa"/>
          </w:tcPr>
          <w:p w14:paraId="38F6FFED" w14:textId="77777777" w:rsidR="008A48C6" w:rsidRDefault="008A48C6" w:rsidP="000E6891"/>
        </w:tc>
      </w:tr>
      <w:tr w:rsidR="008A48C6" w14:paraId="2384EE81" w14:textId="77777777" w:rsidTr="00D371D4">
        <w:tc>
          <w:tcPr>
            <w:tcW w:w="1458" w:type="dxa"/>
          </w:tcPr>
          <w:p w14:paraId="7FECBB68" w14:textId="77777777" w:rsidR="008A48C6" w:rsidRDefault="008A48C6" w:rsidP="000E6891">
            <w:proofErr w:type="spellStart"/>
            <w:r>
              <w:t>Device</w:t>
            </w:r>
            <w:proofErr w:type="spellEnd"/>
          </w:p>
        </w:tc>
        <w:tc>
          <w:tcPr>
            <w:tcW w:w="4807" w:type="dxa"/>
          </w:tcPr>
          <w:p w14:paraId="37DE7E17" w14:textId="77777777" w:rsidR="008A48C6" w:rsidRPr="00325AED" w:rsidRDefault="008A48C6" w:rsidP="000E6891">
            <w:r w:rsidRPr="00325AED">
              <w:t>Padda med laddare</w:t>
            </w:r>
          </w:p>
        </w:tc>
        <w:tc>
          <w:tcPr>
            <w:tcW w:w="1355" w:type="dxa"/>
          </w:tcPr>
          <w:p w14:paraId="6D981530" w14:textId="77777777" w:rsidR="008A48C6" w:rsidRDefault="008A48C6" w:rsidP="000E6891">
            <w:r w:rsidRPr="00961D89">
              <w:t>(*)</w:t>
            </w:r>
          </w:p>
        </w:tc>
        <w:tc>
          <w:tcPr>
            <w:tcW w:w="469" w:type="dxa"/>
          </w:tcPr>
          <w:p w14:paraId="7E71D4A9" w14:textId="77777777" w:rsidR="008A48C6" w:rsidRDefault="008A48C6" w:rsidP="000E6891"/>
        </w:tc>
        <w:tc>
          <w:tcPr>
            <w:tcW w:w="553" w:type="dxa"/>
          </w:tcPr>
          <w:p w14:paraId="6FF84BE8" w14:textId="77777777" w:rsidR="008A48C6" w:rsidRDefault="008A48C6" w:rsidP="000E6891"/>
        </w:tc>
      </w:tr>
      <w:tr w:rsidR="008A48C6" w14:paraId="7FC53703" w14:textId="77777777" w:rsidTr="00D371D4">
        <w:tc>
          <w:tcPr>
            <w:tcW w:w="1458" w:type="dxa"/>
          </w:tcPr>
          <w:p w14:paraId="3DBEA201" w14:textId="77777777" w:rsidR="008A48C6" w:rsidRDefault="008A48C6" w:rsidP="000E6891">
            <w:proofErr w:type="spellStart"/>
            <w:r>
              <w:t>Device</w:t>
            </w:r>
            <w:proofErr w:type="spellEnd"/>
          </w:p>
        </w:tc>
        <w:tc>
          <w:tcPr>
            <w:tcW w:w="4807" w:type="dxa"/>
          </w:tcPr>
          <w:p w14:paraId="5559E3B8" w14:textId="77777777" w:rsidR="008A48C6" w:rsidRPr="00325AED" w:rsidRDefault="008A48C6" w:rsidP="000E6891">
            <w:r w:rsidRPr="00325AED">
              <w:t>Telefon med laddare</w:t>
            </w:r>
          </w:p>
        </w:tc>
        <w:tc>
          <w:tcPr>
            <w:tcW w:w="1355" w:type="dxa"/>
          </w:tcPr>
          <w:p w14:paraId="7481DE23" w14:textId="77777777" w:rsidR="008A48C6" w:rsidRDefault="008A48C6" w:rsidP="000E6891">
            <w:r w:rsidRPr="00961D89">
              <w:t>(*)</w:t>
            </w:r>
          </w:p>
        </w:tc>
        <w:tc>
          <w:tcPr>
            <w:tcW w:w="469" w:type="dxa"/>
          </w:tcPr>
          <w:p w14:paraId="3533CBD1" w14:textId="77777777" w:rsidR="008A48C6" w:rsidRDefault="008A48C6" w:rsidP="000E6891"/>
        </w:tc>
        <w:tc>
          <w:tcPr>
            <w:tcW w:w="553" w:type="dxa"/>
          </w:tcPr>
          <w:p w14:paraId="1F1EE85F" w14:textId="77777777" w:rsidR="008A48C6" w:rsidRDefault="008A48C6" w:rsidP="000E6891"/>
        </w:tc>
      </w:tr>
      <w:tr w:rsidR="008A48C6" w14:paraId="5C972550" w14:textId="77777777" w:rsidTr="00D371D4">
        <w:tc>
          <w:tcPr>
            <w:tcW w:w="1458" w:type="dxa"/>
          </w:tcPr>
          <w:p w14:paraId="4BDC5843" w14:textId="77777777" w:rsidR="008A48C6" w:rsidRDefault="008A48C6" w:rsidP="000E6891">
            <w:r w:rsidRPr="00275488">
              <w:t>Handbagage</w:t>
            </w:r>
          </w:p>
        </w:tc>
        <w:tc>
          <w:tcPr>
            <w:tcW w:w="4807" w:type="dxa"/>
          </w:tcPr>
          <w:p w14:paraId="5F32EB03" w14:textId="77777777" w:rsidR="008A48C6" w:rsidRPr="007D78A9" w:rsidRDefault="008A48C6" w:rsidP="000E6891">
            <w:r w:rsidRPr="007D78A9">
              <w:t>Ljudböcker</w:t>
            </w:r>
          </w:p>
        </w:tc>
        <w:tc>
          <w:tcPr>
            <w:tcW w:w="1355" w:type="dxa"/>
          </w:tcPr>
          <w:p w14:paraId="3F6EC8C7" w14:textId="77777777" w:rsidR="008A48C6" w:rsidRDefault="008A48C6" w:rsidP="000E6891">
            <w:r w:rsidRPr="00961D89">
              <w:t>(*)</w:t>
            </w:r>
          </w:p>
        </w:tc>
        <w:tc>
          <w:tcPr>
            <w:tcW w:w="469" w:type="dxa"/>
          </w:tcPr>
          <w:p w14:paraId="18194958" w14:textId="77777777" w:rsidR="008A48C6" w:rsidRDefault="008A48C6" w:rsidP="000E6891"/>
        </w:tc>
        <w:tc>
          <w:tcPr>
            <w:tcW w:w="553" w:type="dxa"/>
          </w:tcPr>
          <w:p w14:paraId="1D1F80A6" w14:textId="77777777" w:rsidR="008A48C6" w:rsidRDefault="008A48C6" w:rsidP="000E6891"/>
        </w:tc>
      </w:tr>
      <w:tr w:rsidR="008A48C6" w14:paraId="1E861AEC" w14:textId="77777777" w:rsidTr="00D371D4">
        <w:tc>
          <w:tcPr>
            <w:tcW w:w="1458" w:type="dxa"/>
          </w:tcPr>
          <w:p w14:paraId="2D7F5311" w14:textId="77777777" w:rsidR="008A48C6" w:rsidRPr="008A48C6" w:rsidRDefault="008A48C6" w:rsidP="00391296">
            <w:pPr>
              <w:rPr>
                <w:b/>
                <w:bCs/>
                <w:color w:val="EE0000"/>
                <w:sz w:val="24"/>
                <w:szCs w:val="24"/>
                <w:highlight w:val="yellow"/>
              </w:rPr>
            </w:pPr>
            <w:r w:rsidRPr="008A48C6">
              <w:rPr>
                <w:b/>
                <w:bCs/>
                <w:color w:val="EE0000"/>
                <w:sz w:val="24"/>
                <w:szCs w:val="24"/>
                <w:highlight w:val="yellow"/>
              </w:rPr>
              <w:t>Handbagage</w:t>
            </w:r>
          </w:p>
        </w:tc>
        <w:tc>
          <w:tcPr>
            <w:tcW w:w="4807" w:type="dxa"/>
          </w:tcPr>
          <w:p w14:paraId="08A28753" w14:textId="77777777" w:rsidR="008A48C6" w:rsidRPr="008A48C6" w:rsidRDefault="008A48C6" w:rsidP="00391296">
            <w:pPr>
              <w:rPr>
                <w:b/>
                <w:bCs/>
                <w:color w:val="EE0000"/>
                <w:sz w:val="24"/>
                <w:szCs w:val="24"/>
                <w:highlight w:val="yellow"/>
              </w:rPr>
            </w:pPr>
            <w:r w:rsidRPr="008A48C6">
              <w:rPr>
                <w:b/>
                <w:bCs/>
                <w:color w:val="EE0000"/>
                <w:sz w:val="24"/>
                <w:szCs w:val="24"/>
                <w:highlight w:val="yellow"/>
              </w:rPr>
              <w:t>Muppen: Pass, Biljetter, Visum, Kopior till Erik</w:t>
            </w:r>
          </w:p>
        </w:tc>
        <w:tc>
          <w:tcPr>
            <w:tcW w:w="1355" w:type="dxa"/>
          </w:tcPr>
          <w:p w14:paraId="5E2E2DF4" w14:textId="77777777" w:rsidR="008A48C6" w:rsidRDefault="008A48C6" w:rsidP="00391296">
            <w:r>
              <w:t>(*)</w:t>
            </w:r>
          </w:p>
        </w:tc>
        <w:tc>
          <w:tcPr>
            <w:tcW w:w="469" w:type="dxa"/>
          </w:tcPr>
          <w:p w14:paraId="2CA5C953" w14:textId="77777777" w:rsidR="008A48C6" w:rsidRDefault="008A48C6" w:rsidP="00391296"/>
        </w:tc>
        <w:tc>
          <w:tcPr>
            <w:tcW w:w="553" w:type="dxa"/>
          </w:tcPr>
          <w:p w14:paraId="6F294D44" w14:textId="77777777" w:rsidR="008A48C6" w:rsidRDefault="008A48C6" w:rsidP="00391296"/>
        </w:tc>
      </w:tr>
      <w:tr w:rsidR="008A48C6" w14:paraId="5CF82DCE" w14:textId="77777777" w:rsidTr="00D371D4">
        <w:tc>
          <w:tcPr>
            <w:tcW w:w="1458" w:type="dxa"/>
          </w:tcPr>
          <w:p w14:paraId="19C394E5" w14:textId="77777777" w:rsidR="008A48C6" w:rsidRDefault="008A48C6" w:rsidP="00391296">
            <w:r>
              <w:t>Hud</w:t>
            </w:r>
          </w:p>
        </w:tc>
        <w:tc>
          <w:tcPr>
            <w:tcW w:w="4807" w:type="dxa"/>
          </w:tcPr>
          <w:p w14:paraId="7F33E1C4" w14:textId="77777777" w:rsidR="008A48C6" w:rsidRPr="007D78A9" w:rsidRDefault="008A48C6" w:rsidP="00391296">
            <w:r w:rsidRPr="007D78A9">
              <w:t>Handsprit</w:t>
            </w:r>
          </w:p>
        </w:tc>
        <w:tc>
          <w:tcPr>
            <w:tcW w:w="1355" w:type="dxa"/>
          </w:tcPr>
          <w:p w14:paraId="04690E79" w14:textId="77777777" w:rsidR="008A48C6" w:rsidRDefault="008A48C6" w:rsidP="00391296">
            <w:r>
              <w:t>(*)</w:t>
            </w:r>
          </w:p>
        </w:tc>
        <w:tc>
          <w:tcPr>
            <w:tcW w:w="469" w:type="dxa"/>
          </w:tcPr>
          <w:p w14:paraId="4D5CEB95" w14:textId="77777777" w:rsidR="008A48C6" w:rsidRDefault="008A48C6" w:rsidP="00391296"/>
        </w:tc>
        <w:tc>
          <w:tcPr>
            <w:tcW w:w="553" w:type="dxa"/>
          </w:tcPr>
          <w:p w14:paraId="00C692BE" w14:textId="77777777" w:rsidR="008A48C6" w:rsidRDefault="008A48C6" w:rsidP="00391296"/>
        </w:tc>
      </w:tr>
      <w:tr w:rsidR="008A48C6" w14:paraId="6D920EAB" w14:textId="77777777" w:rsidTr="00D371D4">
        <w:tc>
          <w:tcPr>
            <w:tcW w:w="1458" w:type="dxa"/>
          </w:tcPr>
          <w:p w14:paraId="38022D2D" w14:textId="77777777" w:rsidR="008A48C6" w:rsidRDefault="008A48C6" w:rsidP="007333BC">
            <w:r>
              <w:t>Infra</w:t>
            </w:r>
          </w:p>
        </w:tc>
        <w:tc>
          <w:tcPr>
            <w:tcW w:w="4807" w:type="dxa"/>
          </w:tcPr>
          <w:p w14:paraId="468BE785" w14:textId="77777777" w:rsidR="008A48C6" w:rsidRPr="00334566" w:rsidRDefault="008A48C6" w:rsidP="007333BC">
            <w:pPr>
              <w:rPr>
                <w:highlight w:val="yellow"/>
              </w:rPr>
            </w:pPr>
            <w:proofErr w:type="spellStart"/>
            <w:r w:rsidRPr="007D78A9">
              <w:t>Nessesär</w:t>
            </w:r>
            <w:proofErr w:type="spellEnd"/>
          </w:p>
        </w:tc>
        <w:tc>
          <w:tcPr>
            <w:tcW w:w="1355" w:type="dxa"/>
          </w:tcPr>
          <w:p w14:paraId="003DC0CC" w14:textId="77777777" w:rsidR="008A48C6" w:rsidRDefault="008A48C6" w:rsidP="007333BC"/>
        </w:tc>
        <w:tc>
          <w:tcPr>
            <w:tcW w:w="469" w:type="dxa"/>
          </w:tcPr>
          <w:p w14:paraId="5C19FFAA" w14:textId="77777777" w:rsidR="008A48C6" w:rsidRDefault="008A48C6" w:rsidP="007333BC"/>
        </w:tc>
        <w:tc>
          <w:tcPr>
            <w:tcW w:w="553" w:type="dxa"/>
          </w:tcPr>
          <w:p w14:paraId="6C720761" w14:textId="77777777" w:rsidR="008A48C6" w:rsidRDefault="008A48C6" w:rsidP="007333BC"/>
        </w:tc>
      </w:tr>
      <w:tr w:rsidR="008A48C6" w14:paraId="4E50A4B8" w14:textId="77777777" w:rsidTr="00D371D4">
        <w:tc>
          <w:tcPr>
            <w:tcW w:w="1458" w:type="dxa"/>
          </w:tcPr>
          <w:p w14:paraId="1749AED5" w14:textId="77777777" w:rsidR="008A48C6" w:rsidRDefault="008A48C6" w:rsidP="00B61655">
            <w:r w:rsidRPr="00494C31">
              <w:t>Infra</w:t>
            </w:r>
          </w:p>
        </w:tc>
        <w:tc>
          <w:tcPr>
            <w:tcW w:w="4807" w:type="dxa"/>
          </w:tcPr>
          <w:p w14:paraId="00C4ECD6" w14:textId="77777777" w:rsidR="008A48C6" w:rsidRPr="007D78A9" w:rsidRDefault="008A48C6" w:rsidP="00B61655">
            <w:r w:rsidRPr="007D78A9">
              <w:t>Rakapparat med laddare</w:t>
            </w:r>
          </w:p>
        </w:tc>
        <w:tc>
          <w:tcPr>
            <w:tcW w:w="1355" w:type="dxa"/>
          </w:tcPr>
          <w:p w14:paraId="1DBE7DD9" w14:textId="77777777" w:rsidR="008A48C6" w:rsidRDefault="008A48C6" w:rsidP="00B61655"/>
        </w:tc>
        <w:tc>
          <w:tcPr>
            <w:tcW w:w="469" w:type="dxa"/>
          </w:tcPr>
          <w:p w14:paraId="2FEEB8D6" w14:textId="77777777" w:rsidR="008A48C6" w:rsidRDefault="008A48C6" w:rsidP="00B61655"/>
        </w:tc>
        <w:tc>
          <w:tcPr>
            <w:tcW w:w="553" w:type="dxa"/>
          </w:tcPr>
          <w:p w14:paraId="7435C843" w14:textId="77777777" w:rsidR="008A48C6" w:rsidRDefault="008A48C6" w:rsidP="00B61655"/>
        </w:tc>
      </w:tr>
      <w:tr w:rsidR="008A48C6" w14:paraId="21214FAF" w14:textId="77777777" w:rsidTr="00D371D4">
        <w:tc>
          <w:tcPr>
            <w:tcW w:w="1458" w:type="dxa"/>
          </w:tcPr>
          <w:p w14:paraId="06CBF825" w14:textId="77777777" w:rsidR="008A48C6" w:rsidRDefault="008A48C6" w:rsidP="007333BC">
            <w:r>
              <w:t>Infra</w:t>
            </w:r>
          </w:p>
        </w:tc>
        <w:tc>
          <w:tcPr>
            <w:tcW w:w="4807" w:type="dxa"/>
          </w:tcPr>
          <w:p w14:paraId="59FB59FD" w14:textId="77777777" w:rsidR="008A48C6" w:rsidRPr="007D78A9" w:rsidRDefault="008A48C6" w:rsidP="007333BC">
            <w:r w:rsidRPr="007D78A9">
              <w:t>USB-C förgrening</w:t>
            </w:r>
          </w:p>
        </w:tc>
        <w:tc>
          <w:tcPr>
            <w:tcW w:w="1355" w:type="dxa"/>
          </w:tcPr>
          <w:p w14:paraId="1AB821BE" w14:textId="77777777" w:rsidR="008A48C6" w:rsidRDefault="008A48C6" w:rsidP="007333BC">
            <w:r>
              <w:t>*</w:t>
            </w:r>
          </w:p>
        </w:tc>
        <w:tc>
          <w:tcPr>
            <w:tcW w:w="469" w:type="dxa"/>
          </w:tcPr>
          <w:p w14:paraId="24F33FE8" w14:textId="77777777" w:rsidR="008A48C6" w:rsidRDefault="008A48C6" w:rsidP="007333BC"/>
        </w:tc>
        <w:tc>
          <w:tcPr>
            <w:tcW w:w="553" w:type="dxa"/>
          </w:tcPr>
          <w:p w14:paraId="22E75E81" w14:textId="77777777" w:rsidR="008A48C6" w:rsidRDefault="008A48C6" w:rsidP="007333BC"/>
        </w:tc>
      </w:tr>
      <w:tr w:rsidR="008A48C6" w14:paraId="37FC437A" w14:textId="77777777" w:rsidTr="00D371D4">
        <w:tc>
          <w:tcPr>
            <w:tcW w:w="1458" w:type="dxa"/>
          </w:tcPr>
          <w:p w14:paraId="15FAB7BB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4E673B87" w14:textId="77777777" w:rsidR="008A48C6" w:rsidRPr="00C46595" w:rsidRDefault="008A48C6" w:rsidP="00391296">
            <w:pPr>
              <w:rPr>
                <w:highlight w:val="yellow"/>
              </w:rPr>
            </w:pPr>
            <w:r w:rsidRPr="005C08B2">
              <w:t>Jeans – på mig</w:t>
            </w:r>
          </w:p>
        </w:tc>
        <w:tc>
          <w:tcPr>
            <w:tcW w:w="1355" w:type="dxa"/>
          </w:tcPr>
          <w:p w14:paraId="69638587" w14:textId="77777777" w:rsidR="008A48C6" w:rsidRDefault="008A48C6" w:rsidP="00391296">
            <w:r>
              <w:t>*</w:t>
            </w:r>
          </w:p>
        </w:tc>
        <w:tc>
          <w:tcPr>
            <w:tcW w:w="469" w:type="dxa"/>
          </w:tcPr>
          <w:p w14:paraId="2A0683EE" w14:textId="77777777" w:rsidR="008A48C6" w:rsidRDefault="008A48C6" w:rsidP="00391296"/>
        </w:tc>
        <w:tc>
          <w:tcPr>
            <w:tcW w:w="553" w:type="dxa"/>
          </w:tcPr>
          <w:p w14:paraId="57000CEA" w14:textId="77777777" w:rsidR="008A48C6" w:rsidRDefault="008A48C6" w:rsidP="00391296"/>
        </w:tc>
      </w:tr>
      <w:tr w:rsidR="008A48C6" w14:paraId="351D937E" w14:textId="77777777" w:rsidTr="00D371D4">
        <w:tc>
          <w:tcPr>
            <w:tcW w:w="1458" w:type="dxa"/>
          </w:tcPr>
          <w:p w14:paraId="63B56A52" w14:textId="77777777" w:rsidR="008A48C6" w:rsidRDefault="008A48C6" w:rsidP="000E6891">
            <w:r>
              <w:t>Medicin</w:t>
            </w:r>
          </w:p>
        </w:tc>
        <w:tc>
          <w:tcPr>
            <w:tcW w:w="4807" w:type="dxa"/>
          </w:tcPr>
          <w:p w14:paraId="41BCC52C" w14:textId="77777777" w:rsidR="008A48C6" w:rsidRPr="00A4650B" w:rsidRDefault="008A48C6" w:rsidP="000E6891">
            <w:pPr>
              <w:rPr>
                <w:highlight w:val="yellow"/>
              </w:rPr>
            </w:pPr>
            <w:r w:rsidRPr="002E7373">
              <w:t>Medicin - vecko-dosett</w:t>
            </w:r>
          </w:p>
        </w:tc>
        <w:tc>
          <w:tcPr>
            <w:tcW w:w="1355" w:type="dxa"/>
          </w:tcPr>
          <w:p w14:paraId="01E50CB8" w14:textId="77777777" w:rsidR="008A48C6" w:rsidRDefault="008A48C6" w:rsidP="000E6891">
            <w:r w:rsidRPr="00961D89">
              <w:t>*</w:t>
            </w:r>
          </w:p>
        </w:tc>
        <w:tc>
          <w:tcPr>
            <w:tcW w:w="469" w:type="dxa"/>
          </w:tcPr>
          <w:p w14:paraId="4B259941" w14:textId="77777777" w:rsidR="008A48C6" w:rsidRDefault="008A48C6" w:rsidP="000E6891"/>
        </w:tc>
        <w:tc>
          <w:tcPr>
            <w:tcW w:w="553" w:type="dxa"/>
          </w:tcPr>
          <w:p w14:paraId="7C75251C" w14:textId="77777777" w:rsidR="008A48C6" w:rsidRDefault="008A48C6" w:rsidP="000E6891"/>
        </w:tc>
      </w:tr>
      <w:tr w:rsidR="008A48C6" w14:paraId="2C8D1EC9" w14:textId="77777777" w:rsidTr="00D371D4">
        <w:tc>
          <w:tcPr>
            <w:tcW w:w="1458" w:type="dxa"/>
          </w:tcPr>
          <w:p w14:paraId="4AB0070A" w14:textId="77777777" w:rsidR="008A48C6" w:rsidRDefault="008A48C6" w:rsidP="00391296">
            <w:r>
              <w:t>Bad</w:t>
            </w:r>
          </w:p>
        </w:tc>
        <w:tc>
          <w:tcPr>
            <w:tcW w:w="4807" w:type="dxa"/>
          </w:tcPr>
          <w:p w14:paraId="5E0AE24C" w14:textId="77777777" w:rsidR="008A48C6" w:rsidRDefault="008A48C6" w:rsidP="00391296">
            <w:proofErr w:type="spellStart"/>
            <w:r>
              <w:t>Badpåse</w:t>
            </w:r>
            <w:proofErr w:type="spellEnd"/>
          </w:p>
        </w:tc>
        <w:tc>
          <w:tcPr>
            <w:tcW w:w="1355" w:type="dxa"/>
          </w:tcPr>
          <w:p w14:paraId="62986B61" w14:textId="77777777" w:rsidR="008A48C6" w:rsidRDefault="008A48C6" w:rsidP="00391296"/>
        </w:tc>
        <w:tc>
          <w:tcPr>
            <w:tcW w:w="469" w:type="dxa"/>
          </w:tcPr>
          <w:p w14:paraId="0C5C460D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4AF82415" w14:textId="77777777" w:rsidR="008A48C6" w:rsidRDefault="008A48C6" w:rsidP="00391296"/>
        </w:tc>
      </w:tr>
      <w:tr w:rsidR="008A48C6" w14:paraId="7C00C649" w14:textId="77777777" w:rsidTr="00D371D4">
        <w:tc>
          <w:tcPr>
            <w:tcW w:w="1458" w:type="dxa"/>
          </w:tcPr>
          <w:p w14:paraId="3CE2C0BD" w14:textId="77777777" w:rsidR="008A48C6" w:rsidRDefault="008A48C6" w:rsidP="00391296">
            <w:r>
              <w:t>Bad</w:t>
            </w:r>
          </w:p>
        </w:tc>
        <w:tc>
          <w:tcPr>
            <w:tcW w:w="4807" w:type="dxa"/>
          </w:tcPr>
          <w:p w14:paraId="6208E395" w14:textId="77777777" w:rsidR="008A48C6" w:rsidRDefault="008A48C6" w:rsidP="00391296">
            <w:r>
              <w:t>Badshorts * 1</w:t>
            </w:r>
          </w:p>
        </w:tc>
        <w:tc>
          <w:tcPr>
            <w:tcW w:w="1355" w:type="dxa"/>
          </w:tcPr>
          <w:p w14:paraId="0A0FAB91" w14:textId="77777777" w:rsidR="008A48C6" w:rsidRDefault="008A48C6" w:rsidP="00391296"/>
        </w:tc>
        <w:tc>
          <w:tcPr>
            <w:tcW w:w="469" w:type="dxa"/>
          </w:tcPr>
          <w:p w14:paraId="16358463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E2491F9" w14:textId="77777777" w:rsidR="008A48C6" w:rsidRDefault="008A48C6" w:rsidP="00391296"/>
        </w:tc>
      </w:tr>
      <w:tr w:rsidR="008A48C6" w14:paraId="448C4E84" w14:textId="77777777" w:rsidTr="00D371D4">
        <w:tc>
          <w:tcPr>
            <w:tcW w:w="1458" w:type="dxa"/>
          </w:tcPr>
          <w:p w14:paraId="44C3CDA3" w14:textId="77777777" w:rsidR="008A48C6" w:rsidRDefault="008A48C6" w:rsidP="00391296">
            <w:r>
              <w:t>Bad</w:t>
            </w:r>
          </w:p>
        </w:tc>
        <w:tc>
          <w:tcPr>
            <w:tcW w:w="4807" w:type="dxa"/>
          </w:tcPr>
          <w:p w14:paraId="26B4CE71" w14:textId="77777777" w:rsidR="008A48C6" w:rsidRDefault="008A48C6" w:rsidP="00391296">
            <w:r>
              <w:t>Simglasögon *2</w:t>
            </w:r>
          </w:p>
        </w:tc>
        <w:tc>
          <w:tcPr>
            <w:tcW w:w="1355" w:type="dxa"/>
          </w:tcPr>
          <w:p w14:paraId="016091EE" w14:textId="77777777" w:rsidR="008A48C6" w:rsidRDefault="008A48C6" w:rsidP="00391296"/>
        </w:tc>
        <w:tc>
          <w:tcPr>
            <w:tcW w:w="469" w:type="dxa"/>
          </w:tcPr>
          <w:p w14:paraId="70CB18DF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A8612CE" w14:textId="77777777" w:rsidR="008A48C6" w:rsidRDefault="008A48C6" w:rsidP="00391296"/>
        </w:tc>
      </w:tr>
      <w:tr w:rsidR="008A48C6" w14:paraId="4A61B38C" w14:textId="77777777" w:rsidTr="00D371D4">
        <w:tc>
          <w:tcPr>
            <w:tcW w:w="1458" w:type="dxa"/>
          </w:tcPr>
          <w:p w14:paraId="55ACE416" w14:textId="77777777" w:rsidR="008A48C6" w:rsidRDefault="008A48C6" w:rsidP="00391296">
            <w:r>
              <w:t>Bad</w:t>
            </w:r>
          </w:p>
        </w:tc>
        <w:tc>
          <w:tcPr>
            <w:tcW w:w="4807" w:type="dxa"/>
          </w:tcPr>
          <w:p w14:paraId="64B6FA6E" w14:textId="77777777" w:rsidR="008A48C6" w:rsidRDefault="008A48C6" w:rsidP="00391296">
            <w:r>
              <w:t>Toa-rulle i plast</w:t>
            </w:r>
          </w:p>
        </w:tc>
        <w:tc>
          <w:tcPr>
            <w:tcW w:w="1355" w:type="dxa"/>
          </w:tcPr>
          <w:p w14:paraId="5AB23104" w14:textId="77777777" w:rsidR="008A48C6" w:rsidRDefault="008A48C6" w:rsidP="00391296"/>
        </w:tc>
        <w:tc>
          <w:tcPr>
            <w:tcW w:w="469" w:type="dxa"/>
          </w:tcPr>
          <w:p w14:paraId="010F453E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41E00662" w14:textId="77777777" w:rsidR="008A48C6" w:rsidRDefault="008A48C6" w:rsidP="00391296"/>
        </w:tc>
      </w:tr>
      <w:tr w:rsidR="008A48C6" w14:paraId="7305B6EE" w14:textId="77777777" w:rsidTr="00D371D4">
        <w:tc>
          <w:tcPr>
            <w:tcW w:w="1458" w:type="dxa"/>
          </w:tcPr>
          <w:p w14:paraId="2131CDEA" w14:textId="77777777" w:rsidR="008A48C6" w:rsidRDefault="008A48C6" w:rsidP="00391296">
            <w:r w:rsidRPr="00B27D2A">
              <w:t>Badrum</w:t>
            </w:r>
          </w:p>
        </w:tc>
        <w:tc>
          <w:tcPr>
            <w:tcW w:w="4807" w:type="dxa"/>
          </w:tcPr>
          <w:p w14:paraId="0EB54B80" w14:textId="77777777" w:rsidR="008A48C6" w:rsidRDefault="008A48C6" w:rsidP="00391296">
            <w:r>
              <w:t>Deodorant</w:t>
            </w:r>
          </w:p>
        </w:tc>
        <w:tc>
          <w:tcPr>
            <w:tcW w:w="1355" w:type="dxa"/>
          </w:tcPr>
          <w:p w14:paraId="5C1E1789" w14:textId="77777777" w:rsidR="008A48C6" w:rsidRDefault="008A48C6" w:rsidP="00391296"/>
        </w:tc>
        <w:tc>
          <w:tcPr>
            <w:tcW w:w="469" w:type="dxa"/>
          </w:tcPr>
          <w:p w14:paraId="0979B8CA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DB2E4F1" w14:textId="77777777" w:rsidR="008A48C6" w:rsidRDefault="008A48C6" w:rsidP="00391296"/>
        </w:tc>
      </w:tr>
      <w:tr w:rsidR="008A48C6" w14:paraId="3D1BF216" w14:textId="77777777" w:rsidTr="00D371D4">
        <w:tc>
          <w:tcPr>
            <w:tcW w:w="1458" w:type="dxa"/>
          </w:tcPr>
          <w:p w14:paraId="3D47D04E" w14:textId="77777777" w:rsidR="008A48C6" w:rsidRDefault="008A48C6" w:rsidP="000E6891">
            <w:r>
              <w:t>Badrum</w:t>
            </w:r>
          </w:p>
        </w:tc>
        <w:tc>
          <w:tcPr>
            <w:tcW w:w="4807" w:type="dxa"/>
          </w:tcPr>
          <w:p w14:paraId="070F2651" w14:textId="77777777" w:rsidR="008A48C6" w:rsidRDefault="008A48C6" w:rsidP="000E6891">
            <w:r w:rsidRPr="00EC18F0">
              <w:t>Eltandborste med laddare</w:t>
            </w:r>
          </w:p>
        </w:tc>
        <w:tc>
          <w:tcPr>
            <w:tcW w:w="1355" w:type="dxa"/>
          </w:tcPr>
          <w:p w14:paraId="6B3DAD11" w14:textId="77777777" w:rsidR="008A48C6" w:rsidRDefault="008A48C6" w:rsidP="000E6891">
            <w:r w:rsidRPr="00961D89">
              <w:t>*</w:t>
            </w:r>
          </w:p>
        </w:tc>
        <w:tc>
          <w:tcPr>
            <w:tcW w:w="469" w:type="dxa"/>
          </w:tcPr>
          <w:p w14:paraId="3825557E" w14:textId="77777777" w:rsidR="008A48C6" w:rsidRDefault="008A48C6" w:rsidP="000E6891">
            <w:r>
              <w:t>*</w:t>
            </w:r>
          </w:p>
        </w:tc>
        <w:tc>
          <w:tcPr>
            <w:tcW w:w="553" w:type="dxa"/>
          </w:tcPr>
          <w:p w14:paraId="0B4DA768" w14:textId="77777777" w:rsidR="008A48C6" w:rsidRDefault="008A48C6" w:rsidP="000E6891"/>
        </w:tc>
      </w:tr>
      <w:tr w:rsidR="008A48C6" w14:paraId="553A281A" w14:textId="77777777" w:rsidTr="00D371D4">
        <w:tc>
          <w:tcPr>
            <w:tcW w:w="1458" w:type="dxa"/>
          </w:tcPr>
          <w:p w14:paraId="7422FD65" w14:textId="77777777" w:rsidR="008A48C6" w:rsidRDefault="008A48C6" w:rsidP="00391296">
            <w:r w:rsidRPr="00B27D2A">
              <w:t>Badrum</w:t>
            </w:r>
          </w:p>
        </w:tc>
        <w:tc>
          <w:tcPr>
            <w:tcW w:w="4807" w:type="dxa"/>
          </w:tcPr>
          <w:p w14:paraId="7D600FDD" w14:textId="77777777" w:rsidR="008A48C6" w:rsidRDefault="008A48C6" w:rsidP="00391296">
            <w:r>
              <w:t>Frisyr-gegga</w:t>
            </w:r>
          </w:p>
        </w:tc>
        <w:tc>
          <w:tcPr>
            <w:tcW w:w="1355" w:type="dxa"/>
          </w:tcPr>
          <w:p w14:paraId="694D7B02" w14:textId="77777777" w:rsidR="008A48C6" w:rsidRDefault="008A48C6" w:rsidP="00391296"/>
        </w:tc>
        <w:tc>
          <w:tcPr>
            <w:tcW w:w="469" w:type="dxa"/>
          </w:tcPr>
          <w:p w14:paraId="5C74E0F4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0AE6D9B2" w14:textId="77777777" w:rsidR="008A48C6" w:rsidRDefault="008A48C6" w:rsidP="00391296"/>
        </w:tc>
      </w:tr>
      <w:tr w:rsidR="008A48C6" w14:paraId="6D48DDE2" w14:textId="77777777" w:rsidTr="00D371D4">
        <w:tc>
          <w:tcPr>
            <w:tcW w:w="1458" w:type="dxa"/>
          </w:tcPr>
          <w:p w14:paraId="33214E41" w14:textId="77777777" w:rsidR="008A48C6" w:rsidRDefault="008A48C6" w:rsidP="00391296">
            <w:r w:rsidRPr="00B27D2A">
              <w:t>Badrum</w:t>
            </w:r>
          </w:p>
        </w:tc>
        <w:tc>
          <w:tcPr>
            <w:tcW w:w="4807" w:type="dxa"/>
          </w:tcPr>
          <w:p w14:paraId="1FC3E12B" w14:textId="77777777" w:rsidR="008A48C6" w:rsidRDefault="008A48C6" w:rsidP="00391296">
            <w:r>
              <w:t>Oljetvål</w:t>
            </w:r>
          </w:p>
        </w:tc>
        <w:tc>
          <w:tcPr>
            <w:tcW w:w="1355" w:type="dxa"/>
          </w:tcPr>
          <w:p w14:paraId="38A1E206" w14:textId="77777777" w:rsidR="008A48C6" w:rsidRDefault="008A48C6" w:rsidP="00391296"/>
        </w:tc>
        <w:tc>
          <w:tcPr>
            <w:tcW w:w="469" w:type="dxa"/>
          </w:tcPr>
          <w:p w14:paraId="3568CAE2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03C1D9E" w14:textId="77777777" w:rsidR="008A48C6" w:rsidRDefault="008A48C6" w:rsidP="00391296"/>
        </w:tc>
      </w:tr>
      <w:tr w:rsidR="008A48C6" w14:paraId="142E48EE" w14:textId="77777777" w:rsidTr="00D371D4">
        <w:tc>
          <w:tcPr>
            <w:tcW w:w="1458" w:type="dxa"/>
          </w:tcPr>
          <w:p w14:paraId="1F751CBE" w14:textId="77777777" w:rsidR="008A48C6" w:rsidRDefault="008A48C6" w:rsidP="00391296">
            <w:r w:rsidRPr="00B27D2A">
              <w:t>Badrum</w:t>
            </w:r>
          </w:p>
        </w:tc>
        <w:tc>
          <w:tcPr>
            <w:tcW w:w="4807" w:type="dxa"/>
          </w:tcPr>
          <w:p w14:paraId="6ADC5F64" w14:textId="77777777" w:rsidR="008A48C6" w:rsidRDefault="008A48C6" w:rsidP="00391296">
            <w:r>
              <w:t>Schampo</w:t>
            </w:r>
          </w:p>
        </w:tc>
        <w:tc>
          <w:tcPr>
            <w:tcW w:w="1355" w:type="dxa"/>
          </w:tcPr>
          <w:p w14:paraId="23446C47" w14:textId="77777777" w:rsidR="008A48C6" w:rsidRDefault="008A48C6" w:rsidP="00391296"/>
        </w:tc>
        <w:tc>
          <w:tcPr>
            <w:tcW w:w="469" w:type="dxa"/>
          </w:tcPr>
          <w:p w14:paraId="12FA9778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291887F" w14:textId="77777777" w:rsidR="008A48C6" w:rsidRDefault="008A48C6" w:rsidP="00391296"/>
        </w:tc>
      </w:tr>
      <w:tr w:rsidR="008A48C6" w14:paraId="2C32DF80" w14:textId="77777777" w:rsidTr="00D371D4">
        <w:tc>
          <w:tcPr>
            <w:tcW w:w="1458" w:type="dxa"/>
          </w:tcPr>
          <w:p w14:paraId="4EB08F4D" w14:textId="77777777" w:rsidR="008A48C6" w:rsidRDefault="008A48C6" w:rsidP="00391296">
            <w:r>
              <w:t>Badrum</w:t>
            </w:r>
          </w:p>
        </w:tc>
        <w:tc>
          <w:tcPr>
            <w:tcW w:w="4807" w:type="dxa"/>
          </w:tcPr>
          <w:p w14:paraId="667669B1" w14:textId="77777777" w:rsidR="008A48C6" w:rsidRDefault="008A48C6" w:rsidP="00391296">
            <w:r>
              <w:t>Tandkräm</w:t>
            </w:r>
          </w:p>
        </w:tc>
        <w:tc>
          <w:tcPr>
            <w:tcW w:w="1355" w:type="dxa"/>
          </w:tcPr>
          <w:p w14:paraId="67C19AA4" w14:textId="77777777" w:rsidR="008A48C6" w:rsidRDefault="008A48C6" w:rsidP="00391296"/>
        </w:tc>
        <w:tc>
          <w:tcPr>
            <w:tcW w:w="469" w:type="dxa"/>
          </w:tcPr>
          <w:p w14:paraId="095682A3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6DE60C2" w14:textId="77777777" w:rsidR="008A48C6" w:rsidRDefault="008A48C6" w:rsidP="00391296"/>
        </w:tc>
      </w:tr>
      <w:tr w:rsidR="008A48C6" w14:paraId="099FF3B3" w14:textId="77777777" w:rsidTr="00D371D4">
        <w:tc>
          <w:tcPr>
            <w:tcW w:w="1458" w:type="dxa"/>
          </w:tcPr>
          <w:p w14:paraId="36B4EFFE" w14:textId="77777777" w:rsidR="008A48C6" w:rsidRDefault="008A48C6" w:rsidP="00125F8A">
            <w:proofErr w:type="spellStart"/>
            <w:r w:rsidRPr="00913D9B">
              <w:t>Device</w:t>
            </w:r>
            <w:proofErr w:type="spellEnd"/>
          </w:p>
        </w:tc>
        <w:tc>
          <w:tcPr>
            <w:tcW w:w="4807" w:type="dxa"/>
          </w:tcPr>
          <w:p w14:paraId="5667A97B" w14:textId="77777777" w:rsidR="008A48C6" w:rsidRDefault="008A48C6" w:rsidP="00125F8A">
            <w:r>
              <w:t>Sony-lurar</w:t>
            </w:r>
          </w:p>
        </w:tc>
        <w:tc>
          <w:tcPr>
            <w:tcW w:w="1355" w:type="dxa"/>
          </w:tcPr>
          <w:p w14:paraId="61DDB517" w14:textId="77777777" w:rsidR="008A48C6" w:rsidRDefault="008A48C6" w:rsidP="00125F8A">
            <w:r>
              <w:t>*</w:t>
            </w:r>
          </w:p>
        </w:tc>
        <w:tc>
          <w:tcPr>
            <w:tcW w:w="469" w:type="dxa"/>
          </w:tcPr>
          <w:p w14:paraId="1179124B" w14:textId="77777777" w:rsidR="008A48C6" w:rsidRDefault="008A48C6" w:rsidP="00125F8A">
            <w:r>
              <w:t>*</w:t>
            </w:r>
          </w:p>
        </w:tc>
        <w:tc>
          <w:tcPr>
            <w:tcW w:w="553" w:type="dxa"/>
          </w:tcPr>
          <w:p w14:paraId="6CBF800A" w14:textId="77777777" w:rsidR="008A48C6" w:rsidRDefault="008A48C6" w:rsidP="00125F8A"/>
        </w:tc>
      </w:tr>
      <w:tr w:rsidR="008A48C6" w14:paraId="73C38E07" w14:textId="77777777" w:rsidTr="00D371D4">
        <w:tc>
          <w:tcPr>
            <w:tcW w:w="1458" w:type="dxa"/>
          </w:tcPr>
          <w:p w14:paraId="5854DB70" w14:textId="77777777" w:rsidR="008A48C6" w:rsidRDefault="008A48C6" w:rsidP="00391296">
            <w:r>
              <w:t>Handbagage</w:t>
            </w:r>
          </w:p>
        </w:tc>
        <w:tc>
          <w:tcPr>
            <w:tcW w:w="4807" w:type="dxa"/>
          </w:tcPr>
          <w:p w14:paraId="4A73477B" w14:textId="77777777" w:rsidR="008A48C6" w:rsidRDefault="008A48C6" w:rsidP="00391296">
            <w:r>
              <w:t>Smart tag #3 i handbagaget</w:t>
            </w:r>
          </w:p>
        </w:tc>
        <w:tc>
          <w:tcPr>
            <w:tcW w:w="1355" w:type="dxa"/>
          </w:tcPr>
          <w:p w14:paraId="438A13D3" w14:textId="77777777" w:rsidR="008A48C6" w:rsidRDefault="008A48C6" w:rsidP="00391296">
            <w:r>
              <w:t>*</w:t>
            </w:r>
          </w:p>
        </w:tc>
        <w:tc>
          <w:tcPr>
            <w:tcW w:w="469" w:type="dxa"/>
          </w:tcPr>
          <w:p w14:paraId="23274CD6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5BB76A6" w14:textId="77777777" w:rsidR="008A48C6" w:rsidRDefault="008A48C6" w:rsidP="00391296"/>
        </w:tc>
      </w:tr>
      <w:tr w:rsidR="008A48C6" w14:paraId="0B737661" w14:textId="77777777" w:rsidTr="00D371D4">
        <w:tc>
          <w:tcPr>
            <w:tcW w:w="1458" w:type="dxa"/>
          </w:tcPr>
          <w:p w14:paraId="302C8693" w14:textId="77777777" w:rsidR="008A48C6" w:rsidRDefault="008A48C6" w:rsidP="00391296">
            <w:r w:rsidRPr="00275488">
              <w:t>Handbagage</w:t>
            </w:r>
          </w:p>
        </w:tc>
        <w:tc>
          <w:tcPr>
            <w:tcW w:w="4807" w:type="dxa"/>
          </w:tcPr>
          <w:p w14:paraId="37337BC3" w14:textId="77777777" w:rsidR="008A48C6" w:rsidRDefault="008A48C6" w:rsidP="00391296">
            <w:proofErr w:type="spellStart"/>
            <w:r>
              <w:t>Sovkrage</w:t>
            </w:r>
            <w:proofErr w:type="spellEnd"/>
          </w:p>
        </w:tc>
        <w:tc>
          <w:tcPr>
            <w:tcW w:w="1355" w:type="dxa"/>
          </w:tcPr>
          <w:p w14:paraId="4D1FB0D2" w14:textId="77777777" w:rsidR="008A48C6" w:rsidRDefault="008A48C6" w:rsidP="00391296">
            <w:r>
              <w:t>*</w:t>
            </w:r>
          </w:p>
        </w:tc>
        <w:tc>
          <w:tcPr>
            <w:tcW w:w="469" w:type="dxa"/>
          </w:tcPr>
          <w:p w14:paraId="53CF3EFB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0B00317" w14:textId="77777777" w:rsidR="008A48C6" w:rsidRDefault="008A48C6" w:rsidP="00391296"/>
        </w:tc>
      </w:tr>
      <w:tr w:rsidR="008A48C6" w14:paraId="006A7FAC" w14:textId="77777777" w:rsidTr="00D371D4">
        <w:tc>
          <w:tcPr>
            <w:tcW w:w="1458" w:type="dxa"/>
          </w:tcPr>
          <w:p w14:paraId="679125BA" w14:textId="77777777" w:rsidR="008A48C6" w:rsidRDefault="008A48C6" w:rsidP="00391296">
            <w:r>
              <w:t>Handbagage</w:t>
            </w:r>
          </w:p>
        </w:tc>
        <w:tc>
          <w:tcPr>
            <w:tcW w:w="4807" w:type="dxa"/>
          </w:tcPr>
          <w:p w14:paraId="46613D24" w14:textId="77777777" w:rsidR="008A48C6" w:rsidRDefault="008A48C6" w:rsidP="00391296">
            <w:r>
              <w:t xml:space="preserve">Tredagars dos i blomlåda </w:t>
            </w:r>
          </w:p>
        </w:tc>
        <w:tc>
          <w:tcPr>
            <w:tcW w:w="1355" w:type="dxa"/>
          </w:tcPr>
          <w:p w14:paraId="1B736F7D" w14:textId="77777777" w:rsidR="008A48C6" w:rsidRDefault="008A48C6" w:rsidP="00391296">
            <w:r>
              <w:t>*</w:t>
            </w:r>
          </w:p>
        </w:tc>
        <w:tc>
          <w:tcPr>
            <w:tcW w:w="469" w:type="dxa"/>
          </w:tcPr>
          <w:p w14:paraId="3688C6FB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8466A58" w14:textId="77777777" w:rsidR="008A48C6" w:rsidRDefault="008A48C6" w:rsidP="00391296"/>
        </w:tc>
      </w:tr>
      <w:tr w:rsidR="00D371D4" w14:paraId="48C3C749" w14:textId="77777777" w:rsidTr="00D371D4">
        <w:tc>
          <w:tcPr>
            <w:tcW w:w="1458" w:type="dxa"/>
          </w:tcPr>
          <w:p w14:paraId="64C452B6" w14:textId="4DB1E86F" w:rsidR="00D371D4" w:rsidRDefault="00D371D4" w:rsidP="00391296">
            <w:r>
              <w:t>Infra</w:t>
            </w:r>
          </w:p>
        </w:tc>
        <w:tc>
          <w:tcPr>
            <w:tcW w:w="4807" w:type="dxa"/>
          </w:tcPr>
          <w:p w14:paraId="5AA5FD5D" w14:textId="5769DF4E" w:rsidR="00D371D4" w:rsidRPr="007D78A9" w:rsidRDefault="00D371D4" w:rsidP="00391296">
            <w:proofErr w:type="spellStart"/>
            <w:r w:rsidRPr="007D78A9">
              <w:t>Padd</w:t>
            </w:r>
            <w:proofErr w:type="spellEnd"/>
            <w:r w:rsidRPr="007D78A9">
              <w:t>-stativ</w:t>
            </w:r>
          </w:p>
        </w:tc>
        <w:tc>
          <w:tcPr>
            <w:tcW w:w="1355" w:type="dxa"/>
          </w:tcPr>
          <w:p w14:paraId="2CF5AC2F" w14:textId="77777777" w:rsidR="00D371D4" w:rsidRDefault="00D371D4" w:rsidP="00391296"/>
        </w:tc>
        <w:tc>
          <w:tcPr>
            <w:tcW w:w="469" w:type="dxa"/>
          </w:tcPr>
          <w:p w14:paraId="67DB40EB" w14:textId="77777777" w:rsidR="00D371D4" w:rsidRDefault="00D371D4" w:rsidP="00391296"/>
        </w:tc>
        <w:tc>
          <w:tcPr>
            <w:tcW w:w="553" w:type="dxa"/>
          </w:tcPr>
          <w:p w14:paraId="615659E6" w14:textId="77777777" w:rsidR="00D371D4" w:rsidRDefault="00D371D4" w:rsidP="00391296"/>
        </w:tc>
      </w:tr>
      <w:tr w:rsidR="008A48C6" w14:paraId="7E5B28B0" w14:textId="77777777" w:rsidTr="00D371D4">
        <w:tc>
          <w:tcPr>
            <w:tcW w:w="1458" w:type="dxa"/>
          </w:tcPr>
          <w:p w14:paraId="10B0AAD3" w14:textId="77777777" w:rsidR="008A48C6" w:rsidRDefault="008A48C6" w:rsidP="00391296">
            <w:r w:rsidRPr="00016AB5">
              <w:t>Hud</w:t>
            </w:r>
          </w:p>
        </w:tc>
        <w:tc>
          <w:tcPr>
            <w:tcW w:w="4807" w:type="dxa"/>
          </w:tcPr>
          <w:p w14:paraId="6496231D" w14:textId="77777777" w:rsidR="008A48C6" w:rsidRDefault="008A48C6" w:rsidP="00391296"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sun</w:t>
            </w:r>
            <w:proofErr w:type="spellEnd"/>
          </w:p>
        </w:tc>
        <w:tc>
          <w:tcPr>
            <w:tcW w:w="1355" w:type="dxa"/>
          </w:tcPr>
          <w:p w14:paraId="6ECDF94B" w14:textId="77777777" w:rsidR="008A48C6" w:rsidRDefault="008A48C6" w:rsidP="00391296"/>
        </w:tc>
        <w:tc>
          <w:tcPr>
            <w:tcW w:w="469" w:type="dxa"/>
          </w:tcPr>
          <w:p w14:paraId="6EE1AE06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2DE1F14" w14:textId="77777777" w:rsidR="008A48C6" w:rsidRDefault="008A48C6" w:rsidP="00391296"/>
        </w:tc>
      </w:tr>
      <w:tr w:rsidR="008A48C6" w14:paraId="7A757F91" w14:textId="77777777" w:rsidTr="00D371D4">
        <w:tc>
          <w:tcPr>
            <w:tcW w:w="1458" w:type="dxa"/>
          </w:tcPr>
          <w:p w14:paraId="0A34F3C2" w14:textId="77777777" w:rsidR="008A48C6" w:rsidRDefault="008A48C6" w:rsidP="00391296">
            <w:r>
              <w:t>Hud</w:t>
            </w:r>
          </w:p>
        </w:tc>
        <w:tc>
          <w:tcPr>
            <w:tcW w:w="4807" w:type="dxa"/>
          </w:tcPr>
          <w:p w14:paraId="2C780ADB" w14:textId="77777777" w:rsidR="008A48C6" w:rsidRDefault="008A48C6" w:rsidP="00391296">
            <w:r>
              <w:t>Solkräm 50 *3</w:t>
            </w:r>
          </w:p>
        </w:tc>
        <w:tc>
          <w:tcPr>
            <w:tcW w:w="1355" w:type="dxa"/>
          </w:tcPr>
          <w:p w14:paraId="144541F0" w14:textId="77777777" w:rsidR="008A48C6" w:rsidRDefault="008A48C6" w:rsidP="00391296"/>
        </w:tc>
        <w:tc>
          <w:tcPr>
            <w:tcW w:w="469" w:type="dxa"/>
          </w:tcPr>
          <w:p w14:paraId="3FFF4784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F6756B0" w14:textId="77777777" w:rsidR="008A48C6" w:rsidRDefault="008A48C6" w:rsidP="00391296"/>
        </w:tc>
      </w:tr>
      <w:tr w:rsidR="008A48C6" w14:paraId="6EB0297A" w14:textId="77777777" w:rsidTr="00D371D4">
        <w:tc>
          <w:tcPr>
            <w:tcW w:w="1458" w:type="dxa"/>
          </w:tcPr>
          <w:p w14:paraId="08ABD185" w14:textId="77777777" w:rsidR="008A48C6" w:rsidRDefault="008A48C6" w:rsidP="00391296">
            <w:r w:rsidRPr="000E59C8">
              <w:t>Infra</w:t>
            </w:r>
          </w:p>
        </w:tc>
        <w:tc>
          <w:tcPr>
            <w:tcW w:w="4807" w:type="dxa"/>
          </w:tcPr>
          <w:p w14:paraId="429187E6" w14:textId="77777777" w:rsidR="008A48C6" w:rsidRDefault="008A48C6" w:rsidP="00391296">
            <w:proofErr w:type="spellStart"/>
            <w:r>
              <w:t>Bagagevåg</w:t>
            </w:r>
            <w:proofErr w:type="spellEnd"/>
          </w:p>
        </w:tc>
        <w:tc>
          <w:tcPr>
            <w:tcW w:w="1355" w:type="dxa"/>
          </w:tcPr>
          <w:p w14:paraId="64175F50" w14:textId="77777777" w:rsidR="008A48C6" w:rsidRDefault="008A48C6" w:rsidP="00391296"/>
        </w:tc>
        <w:tc>
          <w:tcPr>
            <w:tcW w:w="469" w:type="dxa"/>
          </w:tcPr>
          <w:p w14:paraId="6FB07B51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077CAE9" w14:textId="77777777" w:rsidR="008A48C6" w:rsidRDefault="008A48C6" w:rsidP="00391296"/>
        </w:tc>
      </w:tr>
      <w:tr w:rsidR="008A48C6" w14:paraId="34838F8D" w14:textId="77777777" w:rsidTr="00D371D4">
        <w:tc>
          <w:tcPr>
            <w:tcW w:w="1458" w:type="dxa"/>
          </w:tcPr>
          <w:p w14:paraId="77342F8B" w14:textId="77777777" w:rsidR="008A48C6" w:rsidRDefault="008A48C6" w:rsidP="00391296">
            <w:r w:rsidRPr="00494C31">
              <w:t>Infra</w:t>
            </w:r>
          </w:p>
        </w:tc>
        <w:tc>
          <w:tcPr>
            <w:tcW w:w="4807" w:type="dxa"/>
          </w:tcPr>
          <w:p w14:paraId="2810DC03" w14:textId="77777777" w:rsidR="008A48C6" w:rsidRDefault="008A48C6" w:rsidP="00391296">
            <w:r>
              <w:t>Eltejp</w:t>
            </w:r>
          </w:p>
        </w:tc>
        <w:tc>
          <w:tcPr>
            <w:tcW w:w="1355" w:type="dxa"/>
          </w:tcPr>
          <w:p w14:paraId="29D523F3" w14:textId="77777777" w:rsidR="008A48C6" w:rsidRDefault="008A48C6" w:rsidP="00391296"/>
        </w:tc>
        <w:tc>
          <w:tcPr>
            <w:tcW w:w="469" w:type="dxa"/>
          </w:tcPr>
          <w:p w14:paraId="70D0F857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BD4245C" w14:textId="77777777" w:rsidR="008A48C6" w:rsidRDefault="008A48C6" w:rsidP="00391296"/>
        </w:tc>
      </w:tr>
      <w:tr w:rsidR="008A48C6" w14:paraId="1A6F8BEE" w14:textId="77777777" w:rsidTr="00D371D4">
        <w:tc>
          <w:tcPr>
            <w:tcW w:w="1458" w:type="dxa"/>
          </w:tcPr>
          <w:p w14:paraId="3626DB8E" w14:textId="77777777" w:rsidR="008A48C6" w:rsidRDefault="008A48C6" w:rsidP="00391296">
            <w:r w:rsidRPr="000E59C8">
              <w:t>Infra</w:t>
            </w:r>
          </w:p>
        </w:tc>
        <w:tc>
          <w:tcPr>
            <w:tcW w:w="4807" w:type="dxa"/>
          </w:tcPr>
          <w:p w14:paraId="0BC1AD6E" w14:textId="77777777" w:rsidR="008A48C6" w:rsidRDefault="008A48C6" w:rsidP="00391296">
            <w:r>
              <w:t>Grenuttag el</w:t>
            </w:r>
          </w:p>
        </w:tc>
        <w:tc>
          <w:tcPr>
            <w:tcW w:w="1355" w:type="dxa"/>
          </w:tcPr>
          <w:p w14:paraId="20271C72" w14:textId="77777777" w:rsidR="008A48C6" w:rsidRDefault="008A48C6" w:rsidP="00391296"/>
        </w:tc>
        <w:tc>
          <w:tcPr>
            <w:tcW w:w="469" w:type="dxa"/>
          </w:tcPr>
          <w:p w14:paraId="177AFFD5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4B54D9E" w14:textId="77777777" w:rsidR="008A48C6" w:rsidRDefault="008A48C6" w:rsidP="00391296"/>
        </w:tc>
      </w:tr>
      <w:tr w:rsidR="008A48C6" w14:paraId="153E3673" w14:textId="77777777" w:rsidTr="00D371D4">
        <w:tc>
          <w:tcPr>
            <w:tcW w:w="1458" w:type="dxa"/>
          </w:tcPr>
          <w:p w14:paraId="4457E1A8" w14:textId="77777777" w:rsidR="008A48C6" w:rsidRDefault="008A48C6" w:rsidP="00B66F3F">
            <w:r>
              <w:t>Infra</w:t>
            </w:r>
          </w:p>
        </w:tc>
        <w:tc>
          <w:tcPr>
            <w:tcW w:w="4807" w:type="dxa"/>
          </w:tcPr>
          <w:p w14:paraId="7A78CCB5" w14:textId="77777777" w:rsidR="008A48C6" w:rsidRDefault="008A48C6" w:rsidP="00B66F3F">
            <w:r>
              <w:t>Smart tag #2 i resväskan</w:t>
            </w:r>
          </w:p>
        </w:tc>
        <w:tc>
          <w:tcPr>
            <w:tcW w:w="1355" w:type="dxa"/>
          </w:tcPr>
          <w:p w14:paraId="0752446D" w14:textId="77777777" w:rsidR="008A48C6" w:rsidRDefault="008A48C6" w:rsidP="00B66F3F"/>
        </w:tc>
        <w:tc>
          <w:tcPr>
            <w:tcW w:w="469" w:type="dxa"/>
          </w:tcPr>
          <w:p w14:paraId="7A17C90F" w14:textId="77777777" w:rsidR="008A48C6" w:rsidRDefault="008A48C6" w:rsidP="00B66F3F">
            <w:r>
              <w:t>*</w:t>
            </w:r>
          </w:p>
        </w:tc>
        <w:tc>
          <w:tcPr>
            <w:tcW w:w="553" w:type="dxa"/>
          </w:tcPr>
          <w:p w14:paraId="7D893EE1" w14:textId="77777777" w:rsidR="008A48C6" w:rsidRDefault="008A48C6" w:rsidP="00B66F3F"/>
        </w:tc>
      </w:tr>
      <w:tr w:rsidR="008A48C6" w14:paraId="3FBB183E" w14:textId="77777777" w:rsidTr="00D371D4">
        <w:tc>
          <w:tcPr>
            <w:tcW w:w="1458" w:type="dxa"/>
          </w:tcPr>
          <w:p w14:paraId="0EBBA53C" w14:textId="77777777" w:rsidR="008A48C6" w:rsidRDefault="008A48C6" w:rsidP="007333BC">
            <w:r w:rsidRPr="000E59C8">
              <w:t>Infra</w:t>
            </w:r>
          </w:p>
        </w:tc>
        <w:tc>
          <w:tcPr>
            <w:tcW w:w="4807" w:type="dxa"/>
          </w:tcPr>
          <w:p w14:paraId="4FBE9EE6" w14:textId="77777777" w:rsidR="008A48C6" w:rsidRDefault="008A48C6" w:rsidP="007333BC">
            <w:r>
              <w:t>Sopsäck och plastpåsar</w:t>
            </w:r>
          </w:p>
        </w:tc>
        <w:tc>
          <w:tcPr>
            <w:tcW w:w="1355" w:type="dxa"/>
          </w:tcPr>
          <w:p w14:paraId="5EE2CEEB" w14:textId="77777777" w:rsidR="008A48C6" w:rsidRDefault="008A48C6" w:rsidP="007333BC"/>
        </w:tc>
        <w:tc>
          <w:tcPr>
            <w:tcW w:w="469" w:type="dxa"/>
          </w:tcPr>
          <w:p w14:paraId="3E2906C1" w14:textId="77777777" w:rsidR="008A48C6" w:rsidRDefault="008A48C6" w:rsidP="007333BC">
            <w:r>
              <w:t>*</w:t>
            </w:r>
          </w:p>
        </w:tc>
        <w:tc>
          <w:tcPr>
            <w:tcW w:w="553" w:type="dxa"/>
          </w:tcPr>
          <w:p w14:paraId="46F4FDD8" w14:textId="77777777" w:rsidR="008A48C6" w:rsidRDefault="008A48C6" w:rsidP="007333BC"/>
        </w:tc>
      </w:tr>
      <w:tr w:rsidR="008A48C6" w14:paraId="0565A646" w14:textId="77777777" w:rsidTr="00D371D4">
        <w:tc>
          <w:tcPr>
            <w:tcW w:w="1458" w:type="dxa"/>
          </w:tcPr>
          <w:p w14:paraId="079DD506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4D01FA21" w14:textId="77777777" w:rsidR="008A48C6" w:rsidRDefault="008A48C6" w:rsidP="00391296">
            <w:r>
              <w:t>Flanellskjorta på mig under resan</w:t>
            </w:r>
          </w:p>
        </w:tc>
        <w:tc>
          <w:tcPr>
            <w:tcW w:w="1355" w:type="dxa"/>
          </w:tcPr>
          <w:p w14:paraId="5FE5B19B" w14:textId="77777777" w:rsidR="008A48C6" w:rsidRDefault="008A48C6" w:rsidP="00391296"/>
        </w:tc>
        <w:tc>
          <w:tcPr>
            <w:tcW w:w="469" w:type="dxa"/>
          </w:tcPr>
          <w:p w14:paraId="09DB7D8D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446C2F76" w14:textId="77777777" w:rsidR="008A48C6" w:rsidRDefault="008A48C6" w:rsidP="00391296"/>
        </w:tc>
      </w:tr>
      <w:tr w:rsidR="008A48C6" w14:paraId="2CB922B4" w14:textId="77777777" w:rsidTr="00D371D4">
        <w:tc>
          <w:tcPr>
            <w:tcW w:w="1458" w:type="dxa"/>
          </w:tcPr>
          <w:p w14:paraId="27A88E31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0863C193" w14:textId="77777777" w:rsidR="008A48C6" w:rsidRDefault="008A48C6" w:rsidP="00391296">
            <w:r>
              <w:t>Kalsonger *4</w:t>
            </w:r>
          </w:p>
        </w:tc>
        <w:tc>
          <w:tcPr>
            <w:tcW w:w="1355" w:type="dxa"/>
          </w:tcPr>
          <w:p w14:paraId="7605DAB9" w14:textId="77777777" w:rsidR="008A48C6" w:rsidRDefault="008A48C6" w:rsidP="00391296"/>
        </w:tc>
        <w:tc>
          <w:tcPr>
            <w:tcW w:w="469" w:type="dxa"/>
          </w:tcPr>
          <w:p w14:paraId="59A4DF7F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251EE162" w14:textId="77777777" w:rsidR="008A48C6" w:rsidRDefault="008A48C6" w:rsidP="00391296"/>
        </w:tc>
      </w:tr>
      <w:tr w:rsidR="008A48C6" w14:paraId="6231AFAE" w14:textId="77777777" w:rsidTr="00D371D4">
        <w:tc>
          <w:tcPr>
            <w:tcW w:w="1458" w:type="dxa"/>
          </w:tcPr>
          <w:p w14:paraId="55750C69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0669FAC1" w14:textId="77777777" w:rsidR="008A48C6" w:rsidRDefault="008A48C6" w:rsidP="00391296">
            <w:r>
              <w:t xml:space="preserve">Over </w:t>
            </w:r>
            <w:proofErr w:type="spellStart"/>
            <w:r>
              <w:t>shirt</w:t>
            </w:r>
            <w:proofErr w:type="spellEnd"/>
            <w:r>
              <w:t xml:space="preserve"> *1</w:t>
            </w:r>
          </w:p>
        </w:tc>
        <w:tc>
          <w:tcPr>
            <w:tcW w:w="1355" w:type="dxa"/>
          </w:tcPr>
          <w:p w14:paraId="2AC57317" w14:textId="77777777" w:rsidR="008A48C6" w:rsidRDefault="008A48C6" w:rsidP="00391296"/>
        </w:tc>
        <w:tc>
          <w:tcPr>
            <w:tcW w:w="469" w:type="dxa"/>
          </w:tcPr>
          <w:p w14:paraId="73DCFCF0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7FE07D3E" w14:textId="77777777" w:rsidR="008A48C6" w:rsidRDefault="008A48C6" w:rsidP="00391296"/>
        </w:tc>
      </w:tr>
      <w:tr w:rsidR="008A48C6" w14:paraId="0E5C6FFB" w14:textId="77777777" w:rsidTr="00D371D4">
        <w:tc>
          <w:tcPr>
            <w:tcW w:w="1458" w:type="dxa"/>
          </w:tcPr>
          <w:p w14:paraId="272D7F4D" w14:textId="77777777" w:rsidR="008A48C6" w:rsidRDefault="008A48C6" w:rsidP="00391296">
            <w:r>
              <w:t>Kläder</w:t>
            </w:r>
          </w:p>
        </w:tc>
        <w:tc>
          <w:tcPr>
            <w:tcW w:w="4807" w:type="dxa"/>
          </w:tcPr>
          <w:p w14:paraId="177985B1" w14:textId="77777777" w:rsidR="008A48C6" w:rsidRDefault="008A48C6" w:rsidP="00391296">
            <w:r>
              <w:t>Sandler</w:t>
            </w:r>
          </w:p>
        </w:tc>
        <w:tc>
          <w:tcPr>
            <w:tcW w:w="1355" w:type="dxa"/>
          </w:tcPr>
          <w:p w14:paraId="2C0A8D2D" w14:textId="77777777" w:rsidR="008A48C6" w:rsidRDefault="008A48C6" w:rsidP="00391296"/>
        </w:tc>
        <w:tc>
          <w:tcPr>
            <w:tcW w:w="469" w:type="dxa"/>
          </w:tcPr>
          <w:p w14:paraId="2BD6C1D4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8D6AA9E" w14:textId="77777777" w:rsidR="008A48C6" w:rsidRDefault="008A48C6" w:rsidP="00391296"/>
        </w:tc>
      </w:tr>
      <w:tr w:rsidR="008A48C6" w14:paraId="47F0CF0F" w14:textId="77777777" w:rsidTr="00D371D4">
        <w:tc>
          <w:tcPr>
            <w:tcW w:w="1458" w:type="dxa"/>
          </w:tcPr>
          <w:p w14:paraId="0B4097F9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4812F03E" w14:textId="77777777" w:rsidR="008A48C6" w:rsidRDefault="008A48C6" w:rsidP="00391296">
            <w:r>
              <w:t>Shorts *2</w:t>
            </w:r>
          </w:p>
        </w:tc>
        <w:tc>
          <w:tcPr>
            <w:tcW w:w="1355" w:type="dxa"/>
          </w:tcPr>
          <w:p w14:paraId="19974AA0" w14:textId="77777777" w:rsidR="008A48C6" w:rsidRDefault="008A48C6" w:rsidP="00391296"/>
        </w:tc>
        <w:tc>
          <w:tcPr>
            <w:tcW w:w="469" w:type="dxa"/>
          </w:tcPr>
          <w:p w14:paraId="5C169645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98FAD1B" w14:textId="77777777" w:rsidR="008A48C6" w:rsidRDefault="008A48C6" w:rsidP="00391296"/>
        </w:tc>
      </w:tr>
      <w:tr w:rsidR="008A48C6" w14:paraId="6C3AE848" w14:textId="77777777" w:rsidTr="00D371D4">
        <w:tc>
          <w:tcPr>
            <w:tcW w:w="1458" w:type="dxa"/>
          </w:tcPr>
          <w:p w14:paraId="7C443BA7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60B16143" w14:textId="77777777" w:rsidR="008A48C6" w:rsidRDefault="008A48C6" w:rsidP="00391296">
            <w:r>
              <w:t>Skjortor m kort ärm *3</w:t>
            </w:r>
          </w:p>
        </w:tc>
        <w:tc>
          <w:tcPr>
            <w:tcW w:w="1355" w:type="dxa"/>
          </w:tcPr>
          <w:p w14:paraId="0FED4140" w14:textId="77777777" w:rsidR="008A48C6" w:rsidRDefault="008A48C6" w:rsidP="00391296"/>
        </w:tc>
        <w:tc>
          <w:tcPr>
            <w:tcW w:w="469" w:type="dxa"/>
          </w:tcPr>
          <w:p w14:paraId="1BECFC09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D8D9931" w14:textId="77777777" w:rsidR="008A48C6" w:rsidRDefault="008A48C6" w:rsidP="00391296"/>
        </w:tc>
      </w:tr>
      <w:tr w:rsidR="008A48C6" w14:paraId="482F8AFB" w14:textId="77777777" w:rsidTr="00D371D4">
        <w:tc>
          <w:tcPr>
            <w:tcW w:w="1458" w:type="dxa"/>
          </w:tcPr>
          <w:p w14:paraId="2AEDF92F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067D50A0" w14:textId="77777777" w:rsidR="008A48C6" w:rsidRDefault="008A48C6" w:rsidP="00391296">
            <w:r>
              <w:t>Snygg-byxa</w:t>
            </w:r>
          </w:p>
        </w:tc>
        <w:tc>
          <w:tcPr>
            <w:tcW w:w="1355" w:type="dxa"/>
          </w:tcPr>
          <w:p w14:paraId="108AC7B8" w14:textId="77777777" w:rsidR="008A48C6" w:rsidRDefault="008A48C6" w:rsidP="00391296"/>
        </w:tc>
        <w:tc>
          <w:tcPr>
            <w:tcW w:w="469" w:type="dxa"/>
          </w:tcPr>
          <w:p w14:paraId="371C9D29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FC5F407" w14:textId="77777777" w:rsidR="008A48C6" w:rsidRDefault="008A48C6" w:rsidP="00391296"/>
        </w:tc>
      </w:tr>
      <w:tr w:rsidR="008A48C6" w14:paraId="2E772D0E" w14:textId="77777777" w:rsidTr="00D371D4">
        <w:tc>
          <w:tcPr>
            <w:tcW w:w="1458" w:type="dxa"/>
          </w:tcPr>
          <w:p w14:paraId="62F3A23D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37A3DCF2" w14:textId="77777777" w:rsidR="008A48C6" w:rsidRDefault="008A48C6" w:rsidP="00391296">
            <w:r>
              <w:t>Snyggskjorta * 2</w:t>
            </w:r>
          </w:p>
        </w:tc>
        <w:tc>
          <w:tcPr>
            <w:tcW w:w="1355" w:type="dxa"/>
          </w:tcPr>
          <w:p w14:paraId="24600123" w14:textId="77777777" w:rsidR="008A48C6" w:rsidRDefault="008A48C6" w:rsidP="00391296"/>
        </w:tc>
        <w:tc>
          <w:tcPr>
            <w:tcW w:w="469" w:type="dxa"/>
          </w:tcPr>
          <w:p w14:paraId="121871A9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4ECD20FB" w14:textId="77777777" w:rsidR="008A48C6" w:rsidRDefault="008A48C6" w:rsidP="00391296"/>
        </w:tc>
      </w:tr>
      <w:tr w:rsidR="008A48C6" w14:paraId="101BD53F" w14:textId="77777777" w:rsidTr="00D371D4">
        <w:tc>
          <w:tcPr>
            <w:tcW w:w="1458" w:type="dxa"/>
          </w:tcPr>
          <w:p w14:paraId="2D082CD5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2DACAA71" w14:textId="77777777" w:rsidR="008A48C6" w:rsidRDefault="008A48C6" w:rsidP="00391296">
            <w:r>
              <w:t>Snygg-T-shirts * 2 + en på mig</w:t>
            </w:r>
          </w:p>
        </w:tc>
        <w:tc>
          <w:tcPr>
            <w:tcW w:w="1355" w:type="dxa"/>
          </w:tcPr>
          <w:p w14:paraId="54137A54" w14:textId="77777777" w:rsidR="008A48C6" w:rsidRDefault="008A48C6" w:rsidP="00391296"/>
        </w:tc>
        <w:tc>
          <w:tcPr>
            <w:tcW w:w="469" w:type="dxa"/>
          </w:tcPr>
          <w:p w14:paraId="0A48DB16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2809840E" w14:textId="77777777" w:rsidR="008A48C6" w:rsidRDefault="008A48C6" w:rsidP="00391296"/>
        </w:tc>
      </w:tr>
      <w:tr w:rsidR="008A48C6" w14:paraId="482D0117" w14:textId="77777777" w:rsidTr="00D371D4">
        <w:tc>
          <w:tcPr>
            <w:tcW w:w="1458" w:type="dxa"/>
          </w:tcPr>
          <w:p w14:paraId="16D0824B" w14:textId="77777777" w:rsidR="008A48C6" w:rsidRDefault="008A48C6" w:rsidP="00391296">
            <w:r>
              <w:t>Kläder</w:t>
            </w:r>
          </w:p>
        </w:tc>
        <w:tc>
          <w:tcPr>
            <w:tcW w:w="4807" w:type="dxa"/>
          </w:tcPr>
          <w:p w14:paraId="582337C2" w14:textId="77777777" w:rsidR="008A48C6" w:rsidRDefault="008A48C6" w:rsidP="00391296">
            <w:r>
              <w:t>Strumpor</w:t>
            </w:r>
          </w:p>
        </w:tc>
        <w:tc>
          <w:tcPr>
            <w:tcW w:w="1355" w:type="dxa"/>
          </w:tcPr>
          <w:p w14:paraId="5A1EF660" w14:textId="77777777" w:rsidR="008A48C6" w:rsidRDefault="008A48C6" w:rsidP="00391296"/>
        </w:tc>
        <w:tc>
          <w:tcPr>
            <w:tcW w:w="469" w:type="dxa"/>
          </w:tcPr>
          <w:p w14:paraId="70DEA61A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28971C7F" w14:textId="77777777" w:rsidR="008A48C6" w:rsidRDefault="008A48C6" w:rsidP="00391296"/>
        </w:tc>
      </w:tr>
      <w:tr w:rsidR="008A48C6" w14:paraId="72E3FE1F" w14:textId="77777777" w:rsidTr="00D371D4">
        <w:tc>
          <w:tcPr>
            <w:tcW w:w="1458" w:type="dxa"/>
          </w:tcPr>
          <w:p w14:paraId="018F97BE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7CBCF2F7" w14:textId="77777777" w:rsidR="008A48C6" w:rsidRDefault="008A48C6" w:rsidP="00391296">
            <w:r>
              <w:t>Trivialskjortor *3</w:t>
            </w:r>
          </w:p>
        </w:tc>
        <w:tc>
          <w:tcPr>
            <w:tcW w:w="1355" w:type="dxa"/>
          </w:tcPr>
          <w:p w14:paraId="77C1EE9B" w14:textId="77777777" w:rsidR="008A48C6" w:rsidRDefault="008A48C6" w:rsidP="00391296"/>
        </w:tc>
        <w:tc>
          <w:tcPr>
            <w:tcW w:w="469" w:type="dxa"/>
          </w:tcPr>
          <w:p w14:paraId="65EBA5DE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C4735B4" w14:textId="77777777" w:rsidR="008A48C6" w:rsidRDefault="008A48C6" w:rsidP="00391296"/>
        </w:tc>
      </w:tr>
      <w:tr w:rsidR="008A48C6" w14:paraId="6CE75BCF" w14:textId="77777777" w:rsidTr="00D371D4">
        <w:tc>
          <w:tcPr>
            <w:tcW w:w="1458" w:type="dxa"/>
          </w:tcPr>
          <w:p w14:paraId="2F98F342" w14:textId="77777777" w:rsidR="008A48C6" w:rsidRDefault="008A48C6" w:rsidP="00391296">
            <w:r w:rsidRPr="000F54DB">
              <w:lastRenderedPageBreak/>
              <w:t>Kläder</w:t>
            </w:r>
          </w:p>
        </w:tc>
        <w:tc>
          <w:tcPr>
            <w:tcW w:w="4807" w:type="dxa"/>
          </w:tcPr>
          <w:p w14:paraId="19B8F888" w14:textId="77777777" w:rsidR="008A48C6" w:rsidRDefault="008A48C6" w:rsidP="00391296">
            <w:r>
              <w:t>Trivial-T-shirts * 3</w:t>
            </w:r>
          </w:p>
        </w:tc>
        <w:tc>
          <w:tcPr>
            <w:tcW w:w="1355" w:type="dxa"/>
          </w:tcPr>
          <w:p w14:paraId="68232CCE" w14:textId="77777777" w:rsidR="008A48C6" w:rsidRDefault="008A48C6" w:rsidP="00391296"/>
        </w:tc>
        <w:tc>
          <w:tcPr>
            <w:tcW w:w="469" w:type="dxa"/>
          </w:tcPr>
          <w:p w14:paraId="287ACBE8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09ED3A6F" w14:textId="77777777" w:rsidR="008A48C6" w:rsidRDefault="008A48C6" w:rsidP="00391296"/>
        </w:tc>
      </w:tr>
      <w:tr w:rsidR="008A48C6" w14:paraId="7AFE4DCC" w14:textId="77777777" w:rsidTr="00D371D4">
        <w:tc>
          <w:tcPr>
            <w:tcW w:w="1458" w:type="dxa"/>
          </w:tcPr>
          <w:p w14:paraId="02BA09D7" w14:textId="77777777" w:rsidR="008A48C6" w:rsidRDefault="008A48C6" w:rsidP="00391296">
            <w:r w:rsidRPr="000F54DB">
              <w:t>Kläder</w:t>
            </w:r>
          </w:p>
        </w:tc>
        <w:tc>
          <w:tcPr>
            <w:tcW w:w="4807" w:type="dxa"/>
          </w:tcPr>
          <w:p w14:paraId="3618377A" w14:textId="77777777" w:rsidR="008A48C6" w:rsidRDefault="008A48C6" w:rsidP="00391296">
            <w:r>
              <w:t>Vita frukostbyxor</w:t>
            </w:r>
          </w:p>
        </w:tc>
        <w:tc>
          <w:tcPr>
            <w:tcW w:w="1355" w:type="dxa"/>
          </w:tcPr>
          <w:p w14:paraId="5A1509E7" w14:textId="77777777" w:rsidR="008A48C6" w:rsidRDefault="008A48C6" w:rsidP="00391296"/>
        </w:tc>
        <w:tc>
          <w:tcPr>
            <w:tcW w:w="469" w:type="dxa"/>
          </w:tcPr>
          <w:p w14:paraId="7429D7CE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0448E177" w14:textId="77777777" w:rsidR="008A48C6" w:rsidRDefault="008A48C6" w:rsidP="00391296"/>
        </w:tc>
      </w:tr>
      <w:tr w:rsidR="008A48C6" w14:paraId="3456A657" w14:textId="77777777" w:rsidTr="00D371D4">
        <w:tc>
          <w:tcPr>
            <w:tcW w:w="1458" w:type="dxa"/>
          </w:tcPr>
          <w:p w14:paraId="08FB7476" w14:textId="77777777" w:rsidR="008A48C6" w:rsidRDefault="008A48C6" w:rsidP="00391296">
            <w:r w:rsidRPr="002E41CD">
              <w:t>Kläder</w:t>
            </w:r>
          </w:p>
        </w:tc>
        <w:tc>
          <w:tcPr>
            <w:tcW w:w="4807" w:type="dxa"/>
          </w:tcPr>
          <w:p w14:paraId="31AF9554" w14:textId="77777777" w:rsidR="008A48C6" w:rsidRDefault="008A48C6" w:rsidP="00391296">
            <w:r>
              <w:t>Väst</w:t>
            </w:r>
          </w:p>
        </w:tc>
        <w:tc>
          <w:tcPr>
            <w:tcW w:w="1355" w:type="dxa"/>
          </w:tcPr>
          <w:p w14:paraId="380095C7" w14:textId="77777777" w:rsidR="008A48C6" w:rsidRDefault="008A48C6" w:rsidP="00391296"/>
        </w:tc>
        <w:tc>
          <w:tcPr>
            <w:tcW w:w="469" w:type="dxa"/>
          </w:tcPr>
          <w:p w14:paraId="097EBA1B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DB643DF" w14:textId="77777777" w:rsidR="008A48C6" w:rsidRDefault="008A48C6" w:rsidP="00391296"/>
        </w:tc>
      </w:tr>
      <w:tr w:rsidR="008A48C6" w14:paraId="29D0D400" w14:textId="77777777" w:rsidTr="00D371D4">
        <w:tc>
          <w:tcPr>
            <w:tcW w:w="1458" w:type="dxa"/>
          </w:tcPr>
          <w:p w14:paraId="7B3839C2" w14:textId="77777777" w:rsidR="008A48C6" w:rsidRDefault="008A48C6" w:rsidP="00391296">
            <w:r>
              <w:t>Medicin</w:t>
            </w:r>
          </w:p>
        </w:tc>
        <w:tc>
          <w:tcPr>
            <w:tcW w:w="4807" w:type="dxa"/>
          </w:tcPr>
          <w:p w14:paraId="370CC5BB" w14:textId="77777777" w:rsidR="008A48C6" w:rsidRDefault="008A48C6" w:rsidP="00391296">
            <w:r>
              <w:t>Alvedon</w:t>
            </w:r>
          </w:p>
        </w:tc>
        <w:tc>
          <w:tcPr>
            <w:tcW w:w="1355" w:type="dxa"/>
          </w:tcPr>
          <w:p w14:paraId="000A7353" w14:textId="77777777" w:rsidR="008A48C6" w:rsidRDefault="008A48C6" w:rsidP="00391296"/>
        </w:tc>
        <w:tc>
          <w:tcPr>
            <w:tcW w:w="469" w:type="dxa"/>
          </w:tcPr>
          <w:p w14:paraId="2BF6E935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3A5D569F" w14:textId="77777777" w:rsidR="008A48C6" w:rsidRDefault="008A48C6" w:rsidP="00391296"/>
        </w:tc>
      </w:tr>
      <w:tr w:rsidR="008A48C6" w14:paraId="309331EE" w14:textId="77777777" w:rsidTr="00D371D4">
        <w:tc>
          <w:tcPr>
            <w:tcW w:w="1458" w:type="dxa"/>
          </w:tcPr>
          <w:p w14:paraId="4B61CD5B" w14:textId="77777777" w:rsidR="008A48C6" w:rsidRDefault="008A48C6" w:rsidP="00391296">
            <w:r w:rsidRPr="00BC45A1">
              <w:t>Medicin</w:t>
            </w:r>
          </w:p>
        </w:tc>
        <w:tc>
          <w:tcPr>
            <w:tcW w:w="4807" w:type="dxa"/>
          </w:tcPr>
          <w:p w14:paraId="020FEF3C" w14:textId="77777777" w:rsidR="008A48C6" w:rsidRDefault="008A48C6" w:rsidP="00391296">
            <w:proofErr w:type="spellStart"/>
            <w:r>
              <w:t>Celecoxib</w:t>
            </w:r>
            <w:proofErr w:type="spellEnd"/>
            <w:r>
              <w:t xml:space="preserve"> 100mg – Artros 0-2/dag</w:t>
            </w:r>
          </w:p>
        </w:tc>
        <w:tc>
          <w:tcPr>
            <w:tcW w:w="1355" w:type="dxa"/>
          </w:tcPr>
          <w:p w14:paraId="385975BD" w14:textId="77777777" w:rsidR="008A48C6" w:rsidRDefault="008A48C6" w:rsidP="00391296"/>
        </w:tc>
        <w:tc>
          <w:tcPr>
            <w:tcW w:w="469" w:type="dxa"/>
          </w:tcPr>
          <w:p w14:paraId="5B069C31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27A2EE0D" w14:textId="77777777" w:rsidR="008A48C6" w:rsidRDefault="008A48C6" w:rsidP="00391296"/>
        </w:tc>
      </w:tr>
      <w:tr w:rsidR="008A48C6" w14:paraId="291AE605" w14:textId="77777777" w:rsidTr="00D371D4">
        <w:tc>
          <w:tcPr>
            <w:tcW w:w="1458" w:type="dxa"/>
          </w:tcPr>
          <w:p w14:paraId="19EF3CB3" w14:textId="77777777" w:rsidR="008A48C6" w:rsidRDefault="008A48C6" w:rsidP="00391296">
            <w:r w:rsidRPr="00AF464C">
              <w:t>Medicin</w:t>
            </w:r>
          </w:p>
        </w:tc>
        <w:tc>
          <w:tcPr>
            <w:tcW w:w="4807" w:type="dxa"/>
          </w:tcPr>
          <w:p w14:paraId="09F84C36" w14:textId="77777777" w:rsidR="008A48C6" w:rsidRDefault="008A48C6" w:rsidP="00391296">
            <w:r>
              <w:t xml:space="preserve">Magstoppare – </w:t>
            </w:r>
            <w:proofErr w:type="spellStart"/>
            <w:r>
              <w:t>Dimexanol</w:t>
            </w:r>
            <w:proofErr w:type="spellEnd"/>
          </w:p>
        </w:tc>
        <w:tc>
          <w:tcPr>
            <w:tcW w:w="1355" w:type="dxa"/>
          </w:tcPr>
          <w:p w14:paraId="15907B67" w14:textId="77777777" w:rsidR="008A48C6" w:rsidRDefault="008A48C6" w:rsidP="00391296"/>
        </w:tc>
        <w:tc>
          <w:tcPr>
            <w:tcW w:w="469" w:type="dxa"/>
          </w:tcPr>
          <w:p w14:paraId="62DAD257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7FC44F15" w14:textId="77777777" w:rsidR="008A48C6" w:rsidRDefault="008A48C6" w:rsidP="00391296"/>
        </w:tc>
      </w:tr>
      <w:tr w:rsidR="008A48C6" w14:paraId="48F2A323" w14:textId="77777777" w:rsidTr="00D371D4">
        <w:tc>
          <w:tcPr>
            <w:tcW w:w="1458" w:type="dxa"/>
          </w:tcPr>
          <w:p w14:paraId="07F71E5E" w14:textId="77777777" w:rsidR="008A48C6" w:rsidRDefault="008A48C6" w:rsidP="00391296">
            <w:r w:rsidRPr="00BC45A1">
              <w:t>Medicin</w:t>
            </w:r>
          </w:p>
        </w:tc>
        <w:tc>
          <w:tcPr>
            <w:tcW w:w="4807" w:type="dxa"/>
          </w:tcPr>
          <w:p w14:paraId="2E54B9BE" w14:textId="77777777" w:rsidR="008A48C6" w:rsidRDefault="008A48C6" w:rsidP="00391296">
            <w:r>
              <w:t>Mjölksyrebakterier</w:t>
            </w:r>
          </w:p>
        </w:tc>
        <w:tc>
          <w:tcPr>
            <w:tcW w:w="1355" w:type="dxa"/>
          </w:tcPr>
          <w:p w14:paraId="03666D58" w14:textId="77777777" w:rsidR="008A48C6" w:rsidRDefault="008A48C6" w:rsidP="00391296"/>
        </w:tc>
        <w:tc>
          <w:tcPr>
            <w:tcW w:w="469" w:type="dxa"/>
          </w:tcPr>
          <w:p w14:paraId="0B7D68BE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527F519" w14:textId="77777777" w:rsidR="008A48C6" w:rsidRDefault="008A48C6" w:rsidP="00391296"/>
        </w:tc>
      </w:tr>
      <w:tr w:rsidR="008A48C6" w14:paraId="1328234B" w14:textId="77777777" w:rsidTr="00D371D4">
        <w:tc>
          <w:tcPr>
            <w:tcW w:w="1458" w:type="dxa"/>
          </w:tcPr>
          <w:p w14:paraId="1F695480" w14:textId="77777777" w:rsidR="008A48C6" w:rsidRDefault="008A48C6" w:rsidP="00391296">
            <w:r w:rsidRPr="00AF464C">
              <w:t>Medicin</w:t>
            </w:r>
          </w:p>
        </w:tc>
        <w:tc>
          <w:tcPr>
            <w:tcW w:w="4807" w:type="dxa"/>
          </w:tcPr>
          <w:p w14:paraId="26DB83B9" w14:textId="77777777" w:rsidR="008A48C6" w:rsidRDefault="008A48C6" w:rsidP="00391296">
            <w:r>
              <w:t>Mygga</w:t>
            </w:r>
          </w:p>
        </w:tc>
        <w:tc>
          <w:tcPr>
            <w:tcW w:w="1355" w:type="dxa"/>
          </w:tcPr>
          <w:p w14:paraId="4E592626" w14:textId="77777777" w:rsidR="008A48C6" w:rsidRDefault="008A48C6" w:rsidP="00391296"/>
        </w:tc>
        <w:tc>
          <w:tcPr>
            <w:tcW w:w="469" w:type="dxa"/>
          </w:tcPr>
          <w:p w14:paraId="4D1966C1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287E9FB" w14:textId="77777777" w:rsidR="008A48C6" w:rsidRDefault="008A48C6" w:rsidP="00391296"/>
        </w:tc>
      </w:tr>
      <w:tr w:rsidR="008A48C6" w14:paraId="1B7D73E4" w14:textId="77777777" w:rsidTr="00D371D4">
        <w:tc>
          <w:tcPr>
            <w:tcW w:w="1458" w:type="dxa"/>
          </w:tcPr>
          <w:p w14:paraId="05DEB750" w14:textId="77777777" w:rsidR="008A48C6" w:rsidRDefault="008A48C6" w:rsidP="00391296">
            <w:r w:rsidRPr="00BC45A1">
              <w:t>Medicin</w:t>
            </w:r>
          </w:p>
        </w:tc>
        <w:tc>
          <w:tcPr>
            <w:tcW w:w="4807" w:type="dxa"/>
          </w:tcPr>
          <w:p w14:paraId="4C2B1AFB" w14:textId="77777777" w:rsidR="008A48C6" w:rsidRDefault="008A48C6" w:rsidP="00391296">
            <w:proofErr w:type="spellStart"/>
            <w:r>
              <w:t>Naltrexon</w:t>
            </w:r>
            <w:proofErr w:type="spellEnd"/>
            <w:r>
              <w:t xml:space="preserve"> </w:t>
            </w:r>
            <w:proofErr w:type="spellStart"/>
            <w:r>
              <w:t>Vitaflo</w:t>
            </w:r>
            <w:proofErr w:type="spellEnd"/>
            <w:r>
              <w:t xml:space="preserve"> 50mg – Alko vid behov</w:t>
            </w:r>
          </w:p>
        </w:tc>
        <w:tc>
          <w:tcPr>
            <w:tcW w:w="1355" w:type="dxa"/>
          </w:tcPr>
          <w:p w14:paraId="2CB6DB63" w14:textId="77777777" w:rsidR="008A48C6" w:rsidRDefault="008A48C6" w:rsidP="00391296"/>
        </w:tc>
        <w:tc>
          <w:tcPr>
            <w:tcW w:w="469" w:type="dxa"/>
          </w:tcPr>
          <w:p w14:paraId="7E0B3463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0EE5A87D" w14:textId="77777777" w:rsidR="008A48C6" w:rsidRDefault="008A48C6" w:rsidP="00391296"/>
        </w:tc>
      </w:tr>
      <w:tr w:rsidR="008A48C6" w14:paraId="385D253D" w14:textId="77777777" w:rsidTr="00D371D4">
        <w:tc>
          <w:tcPr>
            <w:tcW w:w="1458" w:type="dxa"/>
          </w:tcPr>
          <w:p w14:paraId="36D3B950" w14:textId="77777777" w:rsidR="008A48C6" w:rsidRDefault="008A48C6" w:rsidP="00391296">
            <w:r w:rsidRPr="00BC45A1">
              <w:t>Medicin</w:t>
            </w:r>
          </w:p>
        </w:tc>
        <w:tc>
          <w:tcPr>
            <w:tcW w:w="4807" w:type="dxa"/>
          </w:tcPr>
          <w:p w14:paraId="7378F07A" w14:textId="77777777" w:rsidR="008A48C6" w:rsidRDefault="008A48C6" w:rsidP="00391296">
            <w:r>
              <w:t>Novavita – B12 1/dag</w:t>
            </w:r>
          </w:p>
        </w:tc>
        <w:tc>
          <w:tcPr>
            <w:tcW w:w="1355" w:type="dxa"/>
          </w:tcPr>
          <w:p w14:paraId="01AE5DED" w14:textId="77777777" w:rsidR="008A48C6" w:rsidRDefault="008A48C6" w:rsidP="00391296"/>
        </w:tc>
        <w:tc>
          <w:tcPr>
            <w:tcW w:w="469" w:type="dxa"/>
          </w:tcPr>
          <w:p w14:paraId="19560C44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152144E8" w14:textId="77777777" w:rsidR="008A48C6" w:rsidRDefault="008A48C6" w:rsidP="00391296"/>
        </w:tc>
      </w:tr>
      <w:tr w:rsidR="008A48C6" w14:paraId="6036A0C0" w14:textId="77777777" w:rsidTr="00D371D4">
        <w:tc>
          <w:tcPr>
            <w:tcW w:w="1458" w:type="dxa"/>
          </w:tcPr>
          <w:p w14:paraId="686A6E66" w14:textId="77777777" w:rsidR="008A48C6" w:rsidRDefault="008A48C6" w:rsidP="00391296">
            <w:r w:rsidRPr="00AF464C">
              <w:t>Medicin</w:t>
            </w:r>
          </w:p>
        </w:tc>
        <w:tc>
          <w:tcPr>
            <w:tcW w:w="4807" w:type="dxa"/>
          </w:tcPr>
          <w:p w14:paraId="561A25B5" w14:textId="77777777" w:rsidR="008A48C6" w:rsidRDefault="008A48C6" w:rsidP="00391296">
            <w:r>
              <w:t>Omega 3 – 1/dag</w:t>
            </w:r>
          </w:p>
        </w:tc>
        <w:tc>
          <w:tcPr>
            <w:tcW w:w="1355" w:type="dxa"/>
          </w:tcPr>
          <w:p w14:paraId="442564C0" w14:textId="77777777" w:rsidR="008A48C6" w:rsidRDefault="008A48C6" w:rsidP="00391296"/>
        </w:tc>
        <w:tc>
          <w:tcPr>
            <w:tcW w:w="469" w:type="dxa"/>
          </w:tcPr>
          <w:p w14:paraId="6996E4FA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CDB32BF" w14:textId="77777777" w:rsidR="008A48C6" w:rsidRDefault="008A48C6" w:rsidP="00391296"/>
        </w:tc>
      </w:tr>
      <w:tr w:rsidR="008A48C6" w14:paraId="1D3D53D1" w14:textId="77777777" w:rsidTr="00D371D4">
        <w:tc>
          <w:tcPr>
            <w:tcW w:w="1458" w:type="dxa"/>
          </w:tcPr>
          <w:p w14:paraId="2AC1DE03" w14:textId="77777777" w:rsidR="008A48C6" w:rsidRDefault="008A48C6" w:rsidP="00391296">
            <w:r w:rsidRPr="00BC45A1">
              <w:t>Medicin</w:t>
            </w:r>
          </w:p>
        </w:tc>
        <w:tc>
          <w:tcPr>
            <w:tcW w:w="4807" w:type="dxa"/>
          </w:tcPr>
          <w:p w14:paraId="6A6EE105" w14:textId="77777777" w:rsidR="008A48C6" w:rsidRDefault="008A48C6" w:rsidP="00391296">
            <w:proofErr w:type="spellStart"/>
            <w:r>
              <w:t>Omestad</w:t>
            </w:r>
            <w:proofErr w:type="spellEnd"/>
            <w:r>
              <w:t xml:space="preserve"> 20mg - 0-2/dag</w:t>
            </w:r>
          </w:p>
        </w:tc>
        <w:tc>
          <w:tcPr>
            <w:tcW w:w="1355" w:type="dxa"/>
          </w:tcPr>
          <w:p w14:paraId="3ABB650B" w14:textId="77777777" w:rsidR="008A48C6" w:rsidRDefault="008A48C6" w:rsidP="00391296"/>
        </w:tc>
        <w:tc>
          <w:tcPr>
            <w:tcW w:w="469" w:type="dxa"/>
          </w:tcPr>
          <w:p w14:paraId="422023DF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660D09C9" w14:textId="77777777" w:rsidR="008A48C6" w:rsidRDefault="008A48C6" w:rsidP="00391296"/>
        </w:tc>
      </w:tr>
      <w:tr w:rsidR="008A48C6" w14:paraId="1B1CBFFE" w14:textId="77777777" w:rsidTr="00D371D4">
        <w:tc>
          <w:tcPr>
            <w:tcW w:w="1458" w:type="dxa"/>
          </w:tcPr>
          <w:p w14:paraId="54C52CB3" w14:textId="77777777" w:rsidR="008A48C6" w:rsidRDefault="008A48C6" w:rsidP="00391296">
            <w:r w:rsidRPr="00AF464C">
              <w:t>Medicin</w:t>
            </w:r>
          </w:p>
        </w:tc>
        <w:tc>
          <w:tcPr>
            <w:tcW w:w="4807" w:type="dxa"/>
          </w:tcPr>
          <w:p w14:paraId="2B50BC93" w14:textId="77777777" w:rsidR="008A48C6" w:rsidRDefault="008A48C6" w:rsidP="00391296">
            <w:r>
              <w:t>Plåster - Vattenbeständigt</w:t>
            </w:r>
          </w:p>
        </w:tc>
        <w:tc>
          <w:tcPr>
            <w:tcW w:w="1355" w:type="dxa"/>
          </w:tcPr>
          <w:p w14:paraId="535F1C4F" w14:textId="77777777" w:rsidR="008A48C6" w:rsidRDefault="008A48C6" w:rsidP="00391296"/>
        </w:tc>
        <w:tc>
          <w:tcPr>
            <w:tcW w:w="469" w:type="dxa"/>
          </w:tcPr>
          <w:p w14:paraId="02CDD26D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2D0E5D44" w14:textId="77777777" w:rsidR="008A48C6" w:rsidRDefault="008A48C6" w:rsidP="00391296"/>
        </w:tc>
      </w:tr>
      <w:tr w:rsidR="008A48C6" w14:paraId="3F35F4C9" w14:textId="77777777" w:rsidTr="00D371D4">
        <w:tc>
          <w:tcPr>
            <w:tcW w:w="1458" w:type="dxa"/>
          </w:tcPr>
          <w:p w14:paraId="38FE25ED" w14:textId="77777777" w:rsidR="008A48C6" w:rsidRDefault="008A48C6" w:rsidP="00391296">
            <w:r w:rsidRPr="00AF464C">
              <w:t>Medicin</w:t>
            </w:r>
          </w:p>
        </w:tc>
        <w:tc>
          <w:tcPr>
            <w:tcW w:w="4807" w:type="dxa"/>
          </w:tcPr>
          <w:p w14:paraId="0901C6D9" w14:textId="77777777" w:rsidR="008A48C6" w:rsidRDefault="008A48C6" w:rsidP="00391296">
            <w:r>
              <w:t>Vätskeersättning</w:t>
            </w:r>
          </w:p>
        </w:tc>
        <w:tc>
          <w:tcPr>
            <w:tcW w:w="1355" w:type="dxa"/>
          </w:tcPr>
          <w:p w14:paraId="24362CD4" w14:textId="77777777" w:rsidR="008A48C6" w:rsidRDefault="008A48C6" w:rsidP="00391296"/>
        </w:tc>
        <w:tc>
          <w:tcPr>
            <w:tcW w:w="469" w:type="dxa"/>
            <w:tcBorders>
              <w:bottom w:val="single" w:sz="4" w:space="0" w:color="auto"/>
            </w:tcBorders>
          </w:tcPr>
          <w:p w14:paraId="4D628B1F" w14:textId="77777777" w:rsidR="008A48C6" w:rsidRDefault="008A48C6" w:rsidP="00391296">
            <w:r>
              <w:t>*</w:t>
            </w:r>
          </w:p>
        </w:tc>
        <w:tc>
          <w:tcPr>
            <w:tcW w:w="553" w:type="dxa"/>
          </w:tcPr>
          <w:p w14:paraId="587FF063" w14:textId="77777777" w:rsidR="008A48C6" w:rsidRDefault="008A48C6" w:rsidP="00391296"/>
        </w:tc>
      </w:tr>
      <w:tr w:rsidR="008A48C6" w14:paraId="2AA56E9D" w14:textId="77777777" w:rsidTr="00D371D4">
        <w:tc>
          <w:tcPr>
            <w:tcW w:w="1458" w:type="dxa"/>
          </w:tcPr>
          <w:p w14:paraId="13FC8F4D" w14:textId="16951D8B" w:rsidR="008A48C6" w:rsidRPr="00AF464C" w:rsidRDefault="008A48C6" w:rsidP="00391296">
            <w:r>
              <w:t>Övrigt</w:t>
            </w:r>
            <w:r w:rsidR="00AA718E">
              <w:t xml:space="preserve"> - Köp</w:t>
            </w:r>
            <w:r w:rsidR="009575E5">
              <w:t>t</w:t>
            </w:r>
          </w:p>
        </w:tc>
        <w:tc>
          <w:tcPr>
            <w:tcW w:w="4807" w:type="dxa"/>
          </w:tcPr>
          <w:p w14:paraId="5B122D00" w14:textId="77777777" w:rsidR="008A48C6" w:rsidRDefault="008A48C6" w:rsidP="00391296"/>
        </w:tc>
        <w:tc>
          <w:tcPr>
            <w:tcW w:w="1355" w:type="dxa"/>
          </w:tcPr>
          <w:p w14:paraId="63554365" w14:textId="77777777" w:rsidR="008A48C6" w:rsidRDefault="008A48C6" w:rsidP="00391296"/>
        </w:tc>
        <w:tc>
          <w:tcPr>
            <w:tcW w:w="469" w:type="dxa"/>
            <w:shd w:val="pct25" w:color="auto" w:fill="auto"/>
          </w:tcPr>
          <w:p w14:paraId="59077732" w14:textId="77777777" w:rsidR="008A48C6" w:rsidRPr="003C3361" w:rsidRDefault="008A48C6" w:rsidP="00391296">
            <w:r>
              <w:t>XX</w:t>
            </w:r>
          </w:p>
        </w:tc>
        <w:tc>
          <w:tcPr>
            <w:tcW w:w="553" w:type="dxa"/>
          </w:tcPr>
          <w:p w14:paraId="0E749C86" w14:textId="77777777" w:rsidR="008A48C6" w:rsidRDefault="008A48C6" w:rsidP="00391296"/>
        </w:tc>
      </w:tr>
      <w:tr w:rsidR="009575E5" w14:paraId="692454B8" w14:textId="77777777" w:rsidTr="00D371D4">
        <w:tc>
          <w:tcPr>
            <w:tcW w:w="1458" w:type="dxa"/>
          </w:tcPr>
          <w:p w14:paraId="27913DC6" w14:textId="03B7B18F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9FBAC60" w14:textId="77777777" w:rsidR="009575E5" w:rsidRDefault="009575E5" w:rsidP="009575E5"/>
        </w:tc>
        <w:tc>
          <w:tcPr>
            <w:tcW w:w="1355" w:type="dxa"/>
          </w:tcPr>
          <w:p w14:paraId="17109161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1A5FA0C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77686F7" w14:textId="77777777" w:rsidR="009575E5" w:rsidRDefault="009575E5" w:rsidP="009575E5"/>
        </w:tc>
      </w:tr>
      <w:tr w:rsidR="009575E5" w14:paraId="0D4FD872" w14:textId="77777777" w:rsidTr="00D371D4">
        <w:tc>
          <w:tcPr>
            <w:tcW w:w="1458" w:type="dxa"/>
          </w:tcPr>
          <w:p w14:paraId="31D31061" w14:textId="1D141702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928248B" w14:textId="77777777" w:rsidR="009575E5" w:rsidRDefault="009575E5" w:rsidP="009575E5"/>
        </w:tc>
        <w:tc>
          <w:tcPr>
            <w:tcW w:w="1355" w:type="dxa"/>
          </w:tcPr>
          <w:p w14:paraId="640EB106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22AA2CCA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758513A7" w14:textId="77777777" w:rsidR="009575E5" w:rsidRDefault="009575E5" w:rsidP="009575E5"/>
        </w:tc>
      </w:tr>
      <w:tr w:rsidR="009575E5" w14:paraId="683F73A5" w14:textId="77777777" w:rsidTr="00D371D4">
        <w:tc>
          <w:tcPr>
            <w:tcW w:w="1458" w:type="dxa"/>
          </w:tcPr>
          <w:p w14:paraId="4B2F3ABF" w14:textId="31A83361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6DED871A" w14:textId="77777777" w:rsidR="009575E5" w:rsidRDefault="009575E5" w:rsidP="009575E5"/>
        </w:tc>
        <w:tc>
          <w:tcPr>
            <w:tcW w:w="1355" w:type="dxa"/>
          </w:tcPr>
          <w:p w14:paraId="4C64E8DB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5645EF80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5401E873" w14:textId="77777777" w:rsidR="009575E5" w:rsidRDefault="009575E5" w:rsidP="009575E5"/>
        </w:tc>
      </w:tr>
      <w:tr w:rsidR="009575E5" w14:paraId="3AFE3A16" w14:textId="77777777" w:rsidTr="00D371D4">
        <w:tc>
          <w:tcPr>
            <w:tcW w:w="1458" w:type="dxa"/>
          </w:tcPr>
          <w:p w14:paraId="6544620C" w14:textId="3BD93989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B724FC9" w14:textId="77777777" w:rsidR="009575E5" w:rsidRDefault="009575E5" w:rsidP="009575E5"/>
        </w:tc>
        <w:tc>
          <w:tcPr>
            <w:tcW w:w="1355" w:type="dxa"/>
          </w:tcPr>
          <w:p w14:paraId="3B6B9B4D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2A31A52D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4D9A7EC5" w14:textId="77777777" w:rsidR="009575E5" w:rsidRDefault="009575E5" w:rsidP="009575E5"/>
        </w:tc>
      </w:tr>
      <w:tr w:rsidR="009575E5" w14:paraId="6E705A08" w14:textId="77777777" w:rsidTr="00D371D4">
        <w:tc>
          <w:tcPr>
            <w:tcW w:w="1458" w:type="dxa"/>
          </w:tcPr>
          <w:p w14:paraId="460734C2" w14:textId="4B3C73A6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1D7FDD5B" w14:textId="77777777" w:rsidR="009575E5" w:rsidRDefault="009575E5" w:rsidP="009575E5"/>
        </w:tc>
        <w:tc>
          <w:tcPr>
            <w:tcW w:w="1355" w:type="dxa"/>
          </w:tcPr>
          <w:p w14:paraId="4D5BAE98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5145E272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10D1878" w14:textId="77777777" w:rsidR="009575E5" w:rsidRDefault="009575E5" w:rsidP="009575E5"/>
        </w:tc>
      </w:tr>
      <w:tr w:rsidR="009575E5" w14:paraId="018CAD1B" w14:textId="77777777" w:rsidTr="00D371D4">
        <w:tc>
          <w:tcPr>
            <w:tcW w:w="1458" w:type="dxa"/>
          </w:tcPr>
          <w:p w14:paraId="673AC5B6" w14:textId="138F054B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54BFD692" w14:textId="77777777" w:rsidR="009575E5" w:rsidRDefault="009575E5" w:rsidP="009575E5"/>
        </w:tc>
        <w:tc>
          <w:tcPr>
            <w:tcW w:w="1355" w:type="dxa"/>
          </w:tcPr>
          <w:p w14:paraId="5E9777C1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3DA0359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DBF5E2D" w14:textId="77777777" w:rsidR="009575E5" w:rsidRDefault="009575E5" w:rsidP="009575E5"/>
        </w:tc>
      </w:tr>
      <w:tr w:rsidR="009575E5" w14:paraId="57D0FEC7" w14:textId="77777777" w:rsidTr="00D371D4">
        <w:tc>
          <w:tcPr>
            <w:tcW w:w="1458" w:type="dxa"/>
          </w:tcPr>
          <w:p w14:paraId="0CD9A699" w14:textId="317319F8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14D9017F" w14:textId="77777777" w:rsidR="009575E5" w:rsidRDefault="009575E5" w:rsidP="009575E5"/>
        </w:tc>
        <w:tc>
          <w:tcPr>
            <w:tcW w:w="1355" w:type="dxa"/>
          </w:tcPr>
          <w:p w14:paraId="641B0FCE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D3A4FE6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41182F07" w14:textId="77777777" w:rsidR="009575E5" w:rsidRDefault="009575E5" w:rsidP="009575E5"/>
        </w:tc>
      </w:tr>
      <w:tr w:rsidR="009575E5" w14:paraId="4F9B0DF0" w14:textId="77777777" w:rsidTr="00D371D4">
        <w:tc>
          <w:tcPr>
            <w:tcW w:w="1458" w:type="dxa"/>
          </w:tcPr>
          <w:p w14:paraId="07CAECF7" w14:textId="5BCCA411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EF17CF3" w14:textId="77777777" w:rsidR="009575E5" w:rsidRDefault="009575E5" w:rsidP="009575E5"/>
        </w:tc>
        <w:tc>
          <w:tcPr>
            <w:tcW w:w="1355" w:type="dxa"/>
          </w:tcPr>
          <w:p w14:paraId="6153391D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50C2E846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60559DFE" w14:textId="77777777" w:rsidR="009575E5" w:rsidRDefault="009575E5" w:rsidP="009575E5"/>
        </w:tc>
      </w:tr>
      <w:tr w:rsidR="009575E5" w14:paraId="60920D5F" w14:textId="77777777" w:rsidTr="00D371D4">
        <w:tc>
          <w:tcPr>
            <w:tcW w:w="1458" w:type="dxa"/>
          </w:tcPr>
          <w:p w14:paraId="0A7282E9" w14:textId="3D2E4144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6614EC80" w14:textId="77777777" w:rsidR="009575E5" w:rsidRDefault="009575E5" w:rsidP="009575E5"/>
        </w:tc>
        <w:tc>
          <w:tcPr>
            <w:tcW w:w="1355" w:type="dxa"/>
          </w:tcPr>
          <w:p w14:paraId="4BC1CBC2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64B2A279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340FE35C" w14:textId="77777777" w:rsidR="009575E5" w:rsidRDefault="009575E5" w:rsidP="009575E5"/>
        </w:tc>
      </w:tr>
      <w:tr w:rsidR="009575E5" w14:paraId="264ECE2B" w14:textId="77777777" w:rsidTr="00D371D4">
        <w:tc>
          <w:tcPr>
            <w:tcW w:w="1458" w:type="dxa"/>
          </w:tcPr>
          <w:p w14:paraId="5E17E441" w14:textId="08FD3732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559C7D49" w14:textId="77777777" w:rsidR="009575E5" w:rsidRDefault="009575E5" w:rsidP="009575E5"/>
        </w:tc>
        <w:tc>
          <w:tcPr>
            <w:tcW w:w="1355" w:type="dxa"/>
          </w:tcPr>
          <w:p w14:paraId="6F7F3408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DFC00ED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47BC8533" w14:textId="77777777" w:rsidR="009575E5" w:rsidRDefault="009575E5" w:rsidP="009575E5"/>
        </w:tc>
      </w:tr>
      <w:tr w:rsidR="009575E5" w14:paraId="648BA5F4" w14:textId="77777777" w:rsidTr="00D371D4">
        <w:tc>
          <w:tcPr>
            <w:tcW w:w="1458" w:type="dxa"/>
          </w:tcPr>
          <w:p w14:paraId="38481CE4" w14:textId="77B3FDB3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4189256E" w14:textId="77777777" w:rsidR="009575E5" w:rsidRDefault="009575E5" w:rsidP="009575E5"/>
        </w:tc>
        <w:tc>
          <w:tcPr>
            <w:tcW w:w="1355" w:type="dxa"/>
          </w:tcPr>
          <w:p w14:paraId="456DB531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1CCCF68A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7E1AC886" w14:textId="77777777" w:rsidR="009575E5" w:rsidRDefault="009575E5" w:rsidP="009575E5"/>
        </w:tc>
      </w:tr>
      <w:tr w:rsidR="009575E5" w14:paraId="583917D9" w14:textId="77777777" w:rsidTr="00D371D4">
        <w:tc>
          <w:tcPr>
            <w:tcW w:w="1458" w:type="dxa"/>
          </w:tcPr>
          <w:p w14:paraId="5C6A636C" w14:textId="00D20E04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787501A5" w14:textId="77777777" w:rsidR="009575E5" w:rsidRDefault="009575E5" w:rsidP="009575E5"/>
        </w:tc>
        <w:tc>
          <w:tcPr>
            <w:tcW w:w="1355" w:type="dxa"/>
          </w:tcPr>
          <w:p w14:paraId="3BCD07DC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43B35292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51738819" w14:textId="77777777" w:rsidR="009575E5" w:rsidRDefault="009575E5" w:rsidP="009575E5"/>
        </w:tc>
      </w:tr>
      <w:tr w:rsidR="009575E5" w14:paraId="438D8E8E" w14:textId="77777777" w:rsidTr="00D371D4">
        <w:tc>
          <w:tcPr>
            <w:tcW w:w="1458" w:type="dxa"/>
          </w:tcPr>
          <w:p w14:paraId="2154C7D6" w14:textId="126243B7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4C8314B7" w14:textId="77777777" w:rsidR="009575E5" w:rsidRDefault="009575E5" w:rsidP="009575E5"/>
        </w:tc>
        <w:tc>
          <w:tcPr>
            <w:tcW w:w="1355" w:type="dxa"/>
          </w:tcPr>
          <w:p w14:paraId="5BBE7E41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35FE7249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7D7318DB" w14:textId="77777777" w:rsidR="009575E5" w:rsidRDefault="009575E5" w:rsidP="009575E5"/>
        </w:tc>
      </w:tr>
      <w:tr w:rsidR="009575E5" w14:paraId="48793914" w14:textId="77777777" w:rsidTr="00D371D4">
        <w:tc>
          <w:tcPr>
            <w:tcW w:w="1458" w:type="dxa"/>
          </w:tcPr>
          <w:p w14:paraId="28A2C750" w14:textId="683F711B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7C506DB" w14:textId="77777777" w:rsidR="009575E5" w:rsidRDefault="009575E5" w:rsidP="009575E5"/>
        </w:tc>
        <w:tc>
          <w:tcPr>
            <w:tcW w:w="1355" w:type="dxa"/>
          </w:tcPr>
          <w:p w14:paraId="2CA4BB47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46B163B7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1E4B43EA" w14:textId="77777777" w:rsidR="009575E5" w:rsidRDefault="009575E5" w:rsidP="009575E5"/>
        </w:tc>
      </w:tr>
      <w:tr w:rsidR="009575E5" w14:paraId="2671B41C" w14:textId="77777777" w:rsidTr="00D371D4">
        <w:tc>
          <w:tcPr>
            <w:tcW w:w="1458" w:type="dxa"/>
          </w:tcPr>
          <w:p w14:paraId="6D8FA2A2" w14:textId="73246939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3A5F100C" w14:textId="77777777" w:rsidR="009575E5" w:rsidRDefault="009575E5" w:rsidP="009575E5"/>
        </w:tc>
        <w:tc>
          <w:tcPr>
            <w:tcW w:w="1355" w:type="dxa"/>
          </w:tcPr>
          <w:p w14:paraId="6BF7651D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0CEEF1B0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45BAB2FF" w14:textId="77777777" w:rsidR="009575E5" w:rsidRDefault="009575E5" w:rsidP="009575E5"/>
        </w:tc>
      </w:tr>
      <w:tr w:rsidR="009575E5" w14:paraId="0FEF9109" w14:textId="77777777" w:rsidTr="00D371D4">
        <w:tc>
          <w:tcPr>
            <w:tcW w:w="1458" w:type="dxa"/>
          </w:tcPr>
          <w:p w14:paraId="731756FB" w14:textId="41391665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6170DFF4" w14:textId="77777777" w:rsidR="009575E5" w:rsidRDefault="009575E5" w:rsidP="009575E5"/>
        </w:tc>
        <w:tc>
          <w:tcPr>
            <w:tcW w:w="1355" w:type="dxa"/>
          </w:tcPr>
          <w:p w14:paraId="424C8EBF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0E0D1FF0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288EF8E7" w14:textId="77777777" w:rsidR="009575E5" w:rsidRDefault="009575E5" w:rsidP="009575E5"/>
        </w:tc>
      </w:tr>
      <w:tr w:rsidR="009575E5" w14:paraId="59C9154C" w14:textId="77777777" w:rsidTr="00D371D4">
        <w:tc>
          <w:tcPr>
            <w:tcW w:w="1458" w:type="dxa"/>
          </w:tcPr>
          <w:p w14:paraId="749BB4F2" w14:textId="5EF539E6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1479AE57" w14:textId="77777777" w:rsidR="009575E5" w:rsidRDefault="009575E5" w:rsidP="009575E5"/>
        </w:tc>
        <w:tc>
          <w:tcPr>
            <w:tcW w:w="1355" w:type="dxa"/>
          </w:tcPr>
          <w:p w14:paraId="1B21EDFD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FB3C717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2EE9C8CC" w14:textId="77777777" w:rsidR="009575E5" w:rsidRDefault="009575E5" w:rsidP="009575E5"/>
        </w:tc>
      </w:tr>
      <w:tr w:rsidR="009575E5" w14:paraId="795FEDC1" w14:textId="77777777" w:rsidTr="00D371D4">
        <w:tc>
          <w:tcPr>
            <w:tcW w:w="1458" w:type="dxa"/>
          </w:tcPr>
          <w:p w14:paraId="1242E0A0" w14:textId="2391EF9D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2AB00FB3" w14:textId="77777777" w:rsidR="009575E5" w:rsidRDefault="009575E5" w:rsidP="009575E5"/>
        </w:tc>
        <w:tc>
          <w:tcPr>
            <w:tcW w:w="1355" w:type="dxa"/>
          </w:tcPr>
          <w:p w14:paraId="3F571AFF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0BB381BB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084954A" w14:textId="77777777" w:rsidR="009575E5" w:rsidRDefault="009575E5" w:rsidP="009575E5"/>
        </w:tc>
      </w:tr>
      <w:tr w:rsidR="009575E5" w14:paraId="6EDDA833" w14:textId="77777777" w:rsidTr="00D371D4">
        <w:tc>
          <w:tcPr>
            <w:tcW w:w="1458" w:type="dxa"/>
          </w:tcPr>
          <w:p w14:paraId="7030F5F4" w14:textId="564BBC79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21588C27" w14:textId="77777777" w:rsidR="009575E5" w:rsidRDefault="009575E5" w:rsidP="009575E5"/>
        </w:tc>
        <w:tc>
          <w:tcPr>
            <w:tcW w:w="1355" w:type="dxa"/>
          </w:tcPr>
          <w:p w14:paraId="5D05670B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334EF7A6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777F6F4C" w14:textId="77777777" w:rsidR="009575E5" w:rsidRDefault="009575E5" w:rsidP="009575E5"/>
        </w:tc>
      </w:tr>
      <w:tr w:rsidR="009575E5" w14:paraId="23E55BCF" w14:textId="77777777" w:rsidTr="00D371D4">
        <w:tc>
          <w:tcPr>
            <w:tcW w:w="1458" w:type="dxa"/>
          </w:tcPr>
          <w:p w14:paraId="488A9474" w14:textId="01FD7020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076DFD96" w14:textId="77777777" w:rsidR="009575E5" w:rsidRDefault="009575E5" w:rsidP="009575E5"/>
        </w:tc>
        <w:tc>
          <w:tcPr>
            <w:tcW w:w="1355" w:type="dxa"/>
          </w:tcPr>
          <w:p w14:paraId="21A615FF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7BA69B72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41A64D04" w14:textId="77777777" w:rsidR="009575E5" w:rsidRDefault="009575E5" w:rsidP="009575E5"/>
        </w:tc>
      </w:tr>
      <w:tr w:rsidR="009575E5" w14:paraId="56596997" w14:textId="77777777" w:rsidTr="00D371D4">
        <w:tc>
          <w:tcPr>
            <w:tcW w:w="1458" w:type="dxa"/>
          </w:tcPr>
          <w:p w14:paraId="30FFE75F" w14:textId="45EFBEBD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645BF2D0" w14:textId="77777777" w:rsidR="009575E5" w:rsidRDefault="009575E5" w:rsidP="009575E5"/>
        </w:tc>
        <w:tc>
          <w:tcPr>
            <w:tcW w:w="1355" w:type="dxa"/>
          </w:tcPr>
          <w:p w14:paraId="367F0475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41DACFC0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260CB06" w14:textId="77777777" w:rsidR="009575E5" w:rsidRDefault="009575E5" w:rsidP="009575E5"/>
        </w:tc>
      </w:tr>
      <w:tr w:rsidR="009575E5" w14:paraId="3D1119D7" w14:textId="77777777" w:rsidTr="00D371D4">
        <w:tc>
          <w:tcPr>
            <w:tcW w:w="1458" w:type="dxa"/>
          </w:tcPr>
          <w:p w14:paraId="3F34997A" w14:textId="40E8611F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5FF0C312" w14:textId="77777777" w:rsidR="009575E5" w:rsidRDefault="009575E5" w:rsidP="009575E5"/>
        </w:tc>
        <w:tc>
          <w:tcPr>
            <w:tcW w:w="1355" w:type="dxa"/>
          </w:tcPr>
          <w:p w14:paraId="32787D01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536065AE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3429A7A4" w14:textId="77777777" w:rsidR="009575E5" w:rsidRDefault="009575E5" w:rsidP="009575E5"/>
        </w:tc>
      </w:tr>
      <w:tr w:rsidR="009575E5" w14:paraId="1C769DA2" w14:textId="77777777" w:rsidTr="00D371D4">
        <w:tc>
          <w:tcPr>
            <w:tcW w:w="1458" w:type="dxa"/>
          </w:tcPr>
          <w:p w14:paraId="54193016" w14:textId="6B49264B" w:rsidR="009575E5" w:rsidRPr="00AF464C" w:rsidRDefault="009575E5" w:rsidP="009575E5">
            <w:r w:rsidRPr="00C21CBE">
              <w:t>Övrigt - Köpt</w:t>
            </w:r>
          </w:p>
        </w:tc>
        <w:tc>
          <w:tcPr>
            <w:tcW w:w="4807" w:type="dxa"/>
          </w:tcPr>
          <w:p w14:paraId="655693CE" w14:textId="77777777" w:rsidR="009575E5" w:rsidRDefault="009575E5" w:rsidP="009575E5"/>
        </w:tc>
        <w:tc>
          <w:tcPr>
            <w:tcW w:w="1355" w:type="dxa"/>
          </w:tcPr>
          <w:p w14:paraId="4571418B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24EC4711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176F1B4A" w14:textId="77777777" w:rsidR="009575E5" w:rsidRDefault="009575E5" w:rsidP="009575E5"/>
        </w:tc>
      </w:tr>
      <w:tr w:rsidR="009575E5" w14:paraId="346D8B09" w14:textId="77777777" w:rsidTr="00D371D4">
        <w:tc>
          <w:tcPr>
            <w:tcW w:w="1458" w:type="dxa"/>
          </w:tcPr>
          <w:p w14:paraId="0D8A08BA" w14:textId="7D1F0440" w:rsidR="009575E5" w:rsidRPr="00AF464C" w:rsidRDefault="009575E5" w:rsidP="009575E5">
            <w:r w:rsidRPr="00C21CBE">
              <w:t xml:space="preserve">Övrigt </w:t>
            </w:r>
            <w:r>
              <w:t>–</w:t>
            </w:r>
            <w:r w:rsidRPr="00C21CBE">
              <w:t xml:space="preserve"> Köpt</w:t>
            </w:r>
          </w:p>
        </w:tc>
        <w:tc>
          <w:tcPr>
            <w:tcW w:w="4807" w:type="dxa"/>
          </w:tcPr>
          <w:p w14:paraId="037D75E1" w14:textId="77777777" w:rsidR="009575E5" w:rsidRDefault="009575E5" w:rsidP="009575E5"/>
        </w:tc>
        <w:tc>
          <w:tcPr>
            <w:tcW w:w="1355" w:type="dxa"/>
          </w:tcPr>
          <w:p w14:paraId="7F1FF5F4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082B7AD8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071464D9" w14:textId="77777777" w:rsidR="009575E5" w:rsidRDefault="009575E5" w:rsidP="009575E5"/>
        </w:tc>
      </w:tr>
      <w:tr w:rsidR="009575E5" w14:paraId="79302955" w14:textId="77777777" w:rsidTr="00D371D4">
        <w:tc>
          <w:tcPr>
            <w:tcW w:w="1458" w:type="dxa"/>
          </w:tcPr>
          <w:p w14:paraId="697BA691" w14:textId="51448EEB" w:rsidR="009575E5" w:rsidRPr="00AF464C" w:rsidRDefault="009575E5" w:rsidP="009575E5">
            <w:r>
              <w:t xml:space="preserve">Övrigt </w:t>
            </w:r>
            <w:r>
              <w:t>–</w:t>
            </w:r>
            <w:r>
              <w:t xml:space="preserve"> Köpt</w:t>
            </w:r>
          </w:p>
        </w:tc>
        <w:tc>
          <w:tcPr>
            <w:tcW w:w="4807" w:type="dxa"/>
          </w:tcPr>
          <w:p w14:paraId="47B201C2" w14:textId="77777777" w:rsidR="009575E5" w:rsidRDefault="009575E5" w:rsidP="009575E5"/>
        </w:tc>
        <w:tc>
          <w:tcPr>
            <w:tcW w:w="1355" w:type="dxa"/>
          </w:tcPr>
          <w:p w14:paraId="12FA5DB3" w14:textId="77777777" w:rsidR="009575E5" w:rsidRDefault="009575E5" w:rsidP="009575E5"/>
        </w:tc>
        <w:tc>
          <w:tcPr>
            <w:tcW w:w="469" w:type="dxa"/>
            <w:shd w:val="pct25" w:color="auto" w:fill="auto"/>
          </w:tcPr>
          <w:p w14:paraId="29E956EC" w14:textId="77777777" w:rsidR="009575E5" w:rsidRDefault="009575E5" w:rsidP="009575E5">
            <w:r w:rsidRPr="00D75AD3">
              <w:t>XX</w:t>
            </w:r>
          </w:p>
        </w:tc>
        <w:tc>
          <w:tcPr>
            <w:tcW w:w="553" w:type="dxa"/>
          </w:tcPr>
          <w:p w14:paraId="77B86CBB" w14:textId="77777777" w:rsidR="009575E5" w:rsidRDefault="009575E5" w:rsidP="009575E5"/>
        </w:tc>
      </w:tr>
    </w:tbl>
    <w:p w14:paraId="4A38A982" w14:textId="441EF773" w:rsidR="00AB0CBC" w:rsidRPr="00AB0CBC" w:rsidRDefault="00AB0CBC" w:rsidP="00AB0CBC"/>
    <w:sectPr w:rsidR="00AB0CBC" w:rsidRPr="00AB0CBC" w:rsidSect="00F02290">
      <w:headerReference w:type="default" r:id="rId9"/>
      <w:footerReference w:type="default" r:id="rId10"/>
      <w:pgSz w:w="11906" w:h="16838"/>
      <w:pgMar w:top="170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3051" w14:textId="77777777" w:rsidR="004B33AE" w:rsidRDefault="004B33AE" w:rsidP="007C2030">
      <w:pPr>
        <w:spacing w:after="0" w:line="240" w:lineRule="auto"/>
      </w:pPr>
      <w:r>
        <w:separator/>
      </w:r>
    </w:p>
  </w:endnote>
  <w:endnote w:type="continuationSeparator" w:id="0">
    <w:p w14:paraId="77A84CAF" w14:textId="77777777" w:rsidR="004B33AE" w:rsidRDefault="004B33AE" w:rsidP="007C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C2030" w14:paraId="2EA81E37" w14:textId="77777777" w:rsidTr="007C2030">
      <w:tc>
        <w:tcPr>
          <w:tcW w:w="4531" w:type="dxa"/>
        </w:tcPr>
        <w:p w14:paraId="6CFCA1B8" w14:textId="65010507" w:rsidR="007C2030" w:rsidRDefault="00546AD7">
          <w:pPr>
            <w:pStyle w:val="Sidfot"/>
          </w:pPr>
          <w:fldSimple w:instr=" FILENAME   \* MERGEFORMAT ">
            <w:r>
              <w:rPr>
                <w:noProof/>
              </w:rPr>
              <w:t>Packning Indien Checklista 20260204.docx</w:t>
            </w:r>
          </w:fldSimple>
        </w:p>
      </w:tc>
      <w:tc>
        <w:tcPr>
          <w:tcW w:w="4531" w:type="dxa"/>
        </w:tcPr>
        <w:p w14:paraId="32D4F42D" w14:textId="77777777" w:rsidR="007C2030" w:rsidRDefault="007C2030" w:rsidP="007C2030">
          <w:pPr>
            <w:pStyle w:val="Sidfot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029C02D8" w14:textId="77777777" w:rsidR="007C2030" w:rsidRDefault="007C2030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B6D2" w14:textId="77777777" w:rsidR="004B33AE" w:rsidRDefault="004B33AE" w:rsidP="007C2030">
      <w:pPr>
        <w:spacing w:after="0" w:line="240" w:lineRule="auto"/>
      </w:pPr>
      <w:r>
        <w:separator/>
      </w:r>
    </w:p>
  </w:footnote>
  <w:footnote w:type="continuationSeparator" w:id="0">
    <w:p w14:paraId="03FB8EBC" w14:textId="77777777" w:rsidR="004B33AE" w:rsidRDefault="004B33AE" w:rsidP="007C2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9E26B" w14:textId="3FE28403" w:rsidR="00F02290" w:rsidRDefault="00F02290">
    <w:pPr>
      <w:pStyle w:val="Sidhuvu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5631DA" wp14:editId="0B33FD30">
          <wp:simplePos x="0" y="0"/>
          <wp:positionH relativeFrom="margin">
            <wp:align>left</wp:align>
          </wp:positionH>
          <wp:positionV relativeFrom="paragraph">
            <wp:posOffset>-103960</wp:posOffset>
          </wp:positionV>
          <wp:extent cx="1744980" cy="704850"/>
          <wp:effectExtent l="0" t="0" r="7620" b="0"/>
          <wp:wrapTight wrapText="bothSides">
            <wp:wrapPolygon edited="0">
              <wp:start x="0" y="0"/>
              <wp:lineTo x="0" y="21016"/>
              <wp:lineTo x="21459" y="21016"/>
              <wp:lineTo x="21459" y="0"/>
              <wp:lineTo x="0" y="0"/>
            </wp:wrapPolygon>
          </wp:wrapTight>
          <wp:docPr id="701560057" name="Bildobjekt 701560057" descr="P:\C Paulson System AB\ADM\Loggotype\Original 20110823\CPSAB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:\C Paulson System AB\ADM\Loggotype\Original 20110823\CPSAB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  <w:t>202</w:t>
    </w:r>
    <w:r w:rsidR="00AB0CBC">
      <w:t>6</w:t>
    </w:r>
    <w:r>
      <w:t>-</w:t>
    </w:r>
    <w:r w:rsidR="00AB0CBC">
      <w:t>02-04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10"/>
    <w:rsid w:val="0000366E"/>
    <w:rsid w:val="000377DD"/>
    <w:rsid w:val="00056FD5"/>
    <w:rsid w:val="00077E34"/>
    <w:rsid w:val="000B2E92"/>
    <w:rsid w:val="000E04BB"/>
    <w:rsid w:val="000E6891"/>
    <w:rsid w:val="00125F8A"/>
    <w:rsid w:val="00143D00"/>
    <w:rsid w:val="001750BA"/>
    <w:rsid w:val="0018357C"/>
    <w:rsid w:val="001A6553"/>
    <w:rsid w:val="001E3AB9"/>
    <w:rsid w:val="001F36CF"/>
    <w:rsid w:val="00214639"/>
    <w:rsid w:val="00234B0E"/>
    <w:rsid w:val="00266788"/>
    <w:rsid w:val="00267310"/>
    <w:rsid w:val="00272047"/>
    <w:rsid w:val="002A3B4E"/>
    <w:rsid w:val="002D433C"/>
    <w:rsid w:val="002D53C5"/>
    <w:rsid w:val="002E7373"/>
    <w:rsid w:val="003015D8"/>
    <w:rsid w:val="00325AED"/>
    <w:rsid w:val="00334566"/>
    <w:rsid w:val="003679FD"/>
    <w:rsid w:val="003735B3"/>
    <w:rsid w:val="00391296"/>
    <w:rsid w:val="00396647"/>
    <w:rsid w:val="003A0163"/>
    <w:rsid w:val="003B1EF1"/>
    <w:rsid w:val="003C3361"/>
    <w:rsid w:val="003D3191"/>
    <w:rsid w:val="003F7B59"/>
    <w:rsid w:val="00414228"/>
    <w:rsid w:val="004344C5"/>
    <w:rsid w:val="004431DE"/>
    <w:rsid w:val="00482833"/>
    <w:rsid w:val="00492DA0"/>
    <w:rsid w:val="004B33AE"/>
    <w:rsid w:val="004E1DEF"/>
    <w:rsid w:val="004E2C20"/>
    <w:rsid w:val="0050465D"/>
    <w:rsid w:val="00525B3E"/>
    <w:rsid w:val="00546AD7"/>
    <w:rsid w:val="00546EB8"/>
    <w:rsid w:val="00563B7C"/>
    <w:rsid w:val="005B2B17"/>
    <w:rsid w:val="005C08B2"/>
    <w:rsid w:val="005E0E31"/>
    <w:rsid w:val="005F397C"/>
    <w:rsid w:val="00615115"/>
    <w:rsid w:val="00642EAC"/>
    <w:rsid w:val="00644C41"/>
    <w:rsid w:val="00653637"/>
    <w:rsid w:val="00654E57"/>
    <w:rsid w:val="006622AB"/>
    <w:rsid w:val="006731B0"/>
    <w:rsid w:val="006968AF"/>
    <w:rsid w:val="006B0081"/>
    <w:rsid w:val="007025F6"/>
    <w:rsid w:val="00720C82"/>
    <w:rsid w:val="007333BC"/>
    <w:rsid w:val="007438ED"/>
    <w:rsid w:val="00753C03"/>
    <w:rsid w:val="00764845"/>
    <w:rsid w:val="00771A90"/>
    <w:rsid w:val="007C2030"/>
    <w:rsid w:val="007C5462"/>
    <w:rsid w:val="007D78A9"/>
    <w:rsid w:val="007E3735"/>
    <w:rsid w:val="008200C0"/>
    <w:rsid w:val="00833553"/>
    <w:rsid w:val="00841810"/>
    <w:rsid w:val="00841D39"/>
    <w:rsid w:val="008560E8"/>
    <w:rsid w:val="00860EB5"/>
    <w:rsid w:val="00894870"/>
    <w:rsid w:val="008A48C6"/>
    <w:rsid w:val="008A4FBD"/>
    <w:rsid w:val="008D23C2"/>
    <w:rsid w:val="008E5ACA"/>
    <w:rsid w:val="009071BD"/>
    <w:rsid w:val="00907D69"/>
    <w:rsid w:val="009270FE"/>
    <w:rsid w:val="009300C2"/>
    <w:rsid w:val="00935D11"/>
    <w:rsid w:val="0094283A"/>
    <w:rsid w:val="00955247"/>
    <w:rsid w:val="009575E5"/>
    <w:rsid w:val="0097783B"/>
    <w:rsid w:val="00984788"/>
    <w:rsid w:val="009C2C6E"/>
    <w:rsid w:val="009C46FA"/>
    <w:rsid w:val="00A34D7F"/>
    <w:rsid w:val="00A4650B"/>
    <w:rsid w:val="00A621F6"/>
    <w:rsid w:val="00A8213E"/>
    <w:rsid w:val="00AA718E"/>
    <w:rsid w:val="00AB0CBC"/>
    <w:rsid w:val="00AB5B01"/>
    <w:rsid w:val="00AC1352"/>
    <w:rsid w:val="00AC422B"/>
    <w:rsid w:val="00AD5F1E"/>
    <w:rsid w:val="00B21F82"/>
    <w:rsid w:val="00B44BC6"/>
    <w:rsid w:val="00B61655"/>
    <w:rsid w:val="00B65BDC"/>
    <w:rsid w:val="00B66F3F"/>
    <w:rsid w:val="00B870C7"/>
    <w:rsid w:val="00BA4CE3"/>
    <w:rsid w:val="00BA4E99"/>
    <w:rsid w:val="00BF6D92"/>
    <w:rsid w:val="00C12372"/>
    <w:rsid w:val="00C46595"/>
    <w:rsid w:val="00C554B3"/>
    <w:rsid w:val="00C760CB"/>
    <w:rsid w:val="00C931E5"/>
    <w:rsid w:val="00CA64F1"/>
    <w:rsid w:val="00D200BA"/>
    <w:rsid w:val="00D251B3"/>
    <w:rsid w:val="00D26897"/>
    <w:rsid w:val="00D26F8D"/>
    <w:rsid w:val="00D27DDF"/>
    <w:rsid w:val="00D371D4"/>
    <w:rsid w:val="00D50B0D"/>
    <w:rsid w:val="00D95D16"/>
    <w:rsid w:val="00DC68E2"/>
    <w:rsid w:val="00DD1224"/>
    <w:rsid w:val="00DE506B"/>
    <w:rsid w:val="00DF5F2D"/>
    <w:rsid w:val="00E01712"/>
    <w:rsid w:val="00E22E35"/>
    <w:rsid w:val="00E317EA"/>
    <w:rsid w:val="00E46948"/>
    <w:rsid w:val="00E57BB6"/>
    <w:rsid w:val="00E76A5D"/>
    <w:rsid w:val="00E87345"/>
    <w:rsid w:val="00E94532"/>
    <w:rsid w:val="00EA23BF"/>
    <w:rsid w:val="00EC18F0"/>
    <w:rsid w:val="00EE44A0"/>
    <w:rsid w:val="00EE4B20"/>
    <w:rsid w:val="00F02290"/>
    <w:rsid w:val="00F129D2"/>
    <w:rsid w:val="00F33D54"/>
    <w:rsid w:val="00F37F18"/>
    <w:rsid w:val="00F401DD"/>
    <w:rsid w:val="00F42F0B"/>
    <w:rsid w:val="00F47AB3"/>
    <w:rsid w:val="00F77420"/>
    <w:rsid w:val="00F93A0C"/>
    <w:rsid w:val="00F952DF"/>
    <w:rsid w:val="00FE2CAE"/>
    <w:rsid w:val="00FE55E1"/>
    <w:rsid w:val="00FE76A4"/>
    <w:rsid w:val="00FF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8DB2A"/>
  <w15:chartTrackingRefBased/>
  <w15:docId w15:val="{860C8CD2-493A-4EA4-8DC2-128AEEFF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071BD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071B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9071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DC68E2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C68E2"/>
    <w:pPr>
      <w:keepNext/>
      <w:keepLines/>
      <w:spacing w:before="40" w:after="0"/>
      <w:outlineLvl w:val="4"/>
    </w:pPr>
    <w:rPr>
      <w:rFonts w:eastAsiaTheme="majorEastAsia" w:cstheme="majorBidi"/>
      <w:i/>
      <w:u w:val="singl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C2030"/>
  </w:style>
  <w:style w:type="paragraph" w:styleId="Sidfot">
    <w:name w:val="footer"/>
    <w:basedOn w:val="Normal"/>
    <w:link w:val="SidfotChar"/>
    <w:uiPriority w:val="99"/>
    <w:unhideWhenUsed/>
    <w:rsid w:val="007C20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C2030"/>
  </w:style>
  <w:style w:type="table" w:styleId="Tabellrutnt">
    <w:name w:val="Table Grid"/>
    <w:basedOn w:val="Normaltabell"/>
    <w:uiPriority w:val="39"/>
    <w:rsid w:val="007C2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9071BD"/>
    <w:rPr>
      <w:rFonts w:eastAsiaTheme="majorEastAsia" w:cstheme="majorBidi"/>
      <w:b/>
      <w:sz w:val="36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9071BD"/>
    <w:rPr>
      <w:rFonts w:eastAsiaTheme="majorEastAsia" w:cstheme="majorBidi"/>
      <w:b/>
      <w:sz w:val="32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9071BD"/>
    <w:rPr>
      <w:rFonts w:eastAsiaTheme="majorEastAsia" w:cstheme="majorBidi"/>
      <w:b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DC68E2"/>
    <w:rPr>
      <w:rFonts w:eastAsiaTheme="majorEastAsia" w:cstheme="majorBidi"/>
      <w:b/>
      <w:iCs/>
    </w:rPr>
  </w:style>
  <w:style w:type="character" w:customStyle="1" w:styleId="Rubrik5Char">
    <w:name w:val="Rubrik 5 Char"/>
    <w:basedOn w:val="Standardstycketeckensnitt"/>
    <w:link w:val="Rubrik5"/>
    <w:uiPriority w:val="9"/>
    <w:rsid w:val="00DC68E2"/>
    <w:rPr>
      <w:rFonts w:eastAsiaTheme="majorEastAsia" w:cstheme="majorBidi"/>
      <w:i/>
      <w:u w:val="single"/>
    </w:rPr>
  </w:style>
  <w:style w:type="paragraph" w:styleId="Liststycke">
    <w:name w:val="List Paragraph"/>
    <w:basedOn w:val="Normal"/>
    <w:uiPriority w:val="34"/>
    <w:qFormat/>
    <w:rsid w:val="00654E57"/>
    <w:pPr>
      <w:spacing w:after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rencePaulson\OneDrive%20-%20CLARENCE%20PAULSON%20SYSTEM%20AB\Clarence%20Mappar\Documents\Anpassade%20Office-mallar\CPS-Normal%20med%20fot%20&amp;%20Logo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D90F988E61904D8EC633770BD24B09" ma:contentTypeVersion="13" ma:contentTypeDescription="Skapa ett nytt dokument." ma:contentTypeScope="" ma:versionID="f0377445def874fe0eefb462ae9e293d">
  <xsd:schema xmlns:xsd="http://www.w3.org/2001/XMLSchema" xmlns:xs="http://www.w3.org/2001/XMLSchema" xmlns:p="http://schemas.microsoft.com/office/2006/metadata/properties" xmlns:ns2="0d0275f8-4db0-49f2-b345-0bdc5fda63f3" xmlns:ns3="ef04de5a-ef8f-48f2-bbea-36d99277e398" targetNamespace="http://schemas.microsoft.com/office/2006/metadata/properties" ma:root="true" ma:fieldsID="d700ee8a496478182dfc519d6834b6c1" ns2:_="" ns3:_="">
    <xsd:import namespace="0d0275f8-4db0-49f2-b345-0bdc5fda63f3"/>
    <xsd:import namespace="ef04de5a-ef8f-48f2-bbea-36d99277e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275f8-4db0-49f2-b345-0bdc5fda6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2324ca79-7faf-4dc5-a120-c9581a243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4de5a-ef8f-48f2-bbea-36d99277e39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662024-0c55-4ba6-bdd2-3dd0073c59d4}" ma:internalName="TaxCatchAll" ma:showField="CatchAllData" ma:web="ef04de5a-ef8f-48f2-bbea-36d99277e3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04de5a-ef8f-48f2-bbea-36d99277e398" xsi:nil="true"/>
    <lcf76f155ced4ddcb4097134ff3c332f xmlns="0d0275f8-4db0-49f2-b345-0bdc5fda63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693612-4AA6-4969-912C-D0CE7F1C7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275f8-4db0-49f2-b345-0bdc5fda63f3"/>
    <ds:schemaRef ds:uri="ef04de5a-ef8f-48f2-bbea-36d99277e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E6CF24-2877-429E-B591-3E4DB5A8AA73}">
  <ds:schemaRefs>
    <ds:schemaRef ds:uri="http://schemas.microsoft.com/office/2006/metadata/properties"/>
    <ds:schemaRef ds:uri="http://schemas.microsoft.com/office/infopath/2007/PartnerControls"/>
    <ds:schemaRef ds:uri="ef04de5a-ef8f-48f2-bbea-36d99277e398"/>
    <ds:schemaRef ds:uri="0d0275f8-4db0-49f2-b345-0bdc5fda63f3"/>
  </ds:schemaRefs>
</ds:datastoreItem>
</file>

<file path=customXml/itemProps3.xml><?xml version="1.0" encoding="utf-8"?>
<ds:datastoreItem xmlns:ds="http://schemas.openxmlformats.org/officeDocument/2006/customXml" ds:itemID="{0B6F05B1-140C-456A-8887-4BCE9F9451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CPS-Normal med fot &amp; Logo.dotx</Template>
  <TotalTime>4913</TotalTime>
  <Pages>2</Pages>
  <Words>372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Paulson</dc:creator>
  <cp:keywords/>
  <dc:description/>
  <cp:lastModifiedBy>Clarence Paulson</cp:lastModifiedBy>
  <cp:revision>137</cp:revision>
  <cp:lastPrinted>2026-02-06T13:52:00Z</cp:lastPrinted>
  <dcterms:created xsi:type="dcterms:W3CDTF">2026-02-04T08:19:00Z</dcterms:created>
  <dcterms:modified xsi:type="dcterms:W3CDTF">2026-02-08T05:49:00Z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0x01010016D90F988E61904D8EC633770BD24B09</vt:lpwstr>
  </property>
  <property fmtid="{D5CDD505-2E9C-101B-9397-08002B2CF9AE}" pid="3" name="MediaServiceImageTags">
    <vt:lpwstr/>
  </property>
</Properties>
</file>