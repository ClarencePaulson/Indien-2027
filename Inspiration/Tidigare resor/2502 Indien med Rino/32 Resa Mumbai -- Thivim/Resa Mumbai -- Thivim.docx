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A3EB" w14:textId="4F513171" w:rsidR="009071BD" w:rsidRPr="00D4736C" w:rsidRDefault="00D4736C" w:rsidP="00D4736C">
      <w:pPr>
        <w:rPr>
          <w:b/>
          <w:bCs/>
          <w:sz w:val="32"/>
          <w:szCs w:val="32"/>
        </w:rPr>
      </w:pPr>
      <w:r w:rsidRPr="00D4736C">
        <w:rPr>
          <w:b/>
          <w:bCs/>
          <w:sz w:val="32"/>
          <w:szCs w:val="32"/>
        </w:rPr>
        <w:t xml:space="preserve">Resa Mumbai </w:t>
      </w:r>
      <w:r w:rsidRPr="00D4736C">
        <w:rPr>
          <w:b/>
          <w:bCs/>
          <w:sz w:val="32"/>
          <w:szCs w:val="32"/>
        </w:rPr>
        <w:sym w:font="Wingdings" w:char="F0E0"/>
      </w:r>
      <w:r w:rsidRPr="00D4736C">
        <w:rPr>
          <w:b/>
          <w:bCs/>
          <w:sz w:val="32"/>
          <w:szCs w:val="32"/>
        </w:rPr>
        <w:t xml:space="preserve"> </w:t>
      </w:r>
      <w:proofErr w:type="spellStart"/>
      <w:r w:rsidRPr="00D4736C">
        <w:rPr>
          <w:b/>
          <w:bCs/>
          <w:sz w:val="32"/>
          <w:szCs w:val="32"/>
        </w:rPr>
        <w:t>Thivim</w:t>
      </w:r>
      <w:proofErr w:type="spellEnd"/>
    </w:p>
    <w:p w14:paraId="28917282" w14:textId="77777777" w:rsidR="00D4736C" w:rsidRDefault="00D4736C" w:rsidP="00D4736C"/>
    <w:p w14:paraId="0AF9CA2A" w14:textId="4BBBACEA" w:rsidR="00D4736C" w:rsidRDefault="00D4736C" w:rsidP="00D4736C">
      <w:pPr>
        <w:pStyle w:val="Rubrik1"/>
      </w:pPr>
      <w:r>
        <w:t>Färdplan</w:t>
      </w:r>
    </w:p>
    <w:p w14:paraId="74D91B8D" w14:textId="09F19338" w:rsidR="00D4736C" w:rsidRDefault="00D4736C" w:rsidP="00D4736C">
      <w:r w:rsidRPr="00D4736C">
        <w:drawing>
          <wp:inline distT="0" distB="0" distL="0" distR="0" wp14:anchorId="13A9742F" wp14:editId="11874C45">
            <wp:extent cx="6305285" cy="3088005"/>
            <wp:effectExtent l="19050" t="19050" r="19685" b="17145"/>
            <wp:docPr id="1232263311" name="Bildobjekt 1" descr="En bild som visar text, skärmbild, nummer, Parallell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3311" name="Bildobjekt 1" descr="En bild som visar text, skärmbild, nummer, Parallell&#10;&#10;Automatiskt genererad beskrivn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006" cy="30898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74080" w14:textId="77777777" w:rsidR="00D81A4A" w:rsidRDefault="00D81A4A" w:rsidP="00D4736C"/>
    <w:p w14:paraId="597A3942" w14:textId="3F3D9574" w:rsidR="00904572" w:rsidRDefault="00904572" w:rsidP="00D4736C">
      <w:hyperlink r:id="rId11" w:history="1">
        <w:r w:rsidRPr="00263D54">
          <w:rPr>
            <w:rStyle w:val="Hyperlnk"/>
          </w:rPr>
          <w:t>https://conte</w:t>
        </w:r>
        <w:r w:rsidRPr="00263D54">
          <w:rPr>
            <w:rStyle w:val="Hyperlnk"/>
          </w:rPr>
          <w:t>n</w:t>
        </w:r>
        <w:r w:rsidRPr="00263D54">
          <w:rPr>
            <w:rStyle w:val="Hyperlnk"/>
          </w:rPr>
          <w:t>ts.irctc.co.in/en/ForeignTouristQuotaBooking.pdf</w:t>
        </w:r>
      </w:hyperlink>
    </w:p>
    <w:p w14:paraId="3906B315" w14:textId="77777777" w:rsidR="00904572" w:rsidRDefault="00904572" w:rsidP="00D4736C"/>
    <w:p w14:paraId="34CC8E24" w14:textId="0E0B849A" w:rsidR="00D81A4A" w:rsidRDefault="0079564D" w:rsidP="00D4736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AB486" wp14:editId="5C3AA71A">
                <wp:simplePos x="0" y="0"/>
                <wp:positionH relativeFrom="column">
                  <wp:posOffset>3710305</wp:posOffset>
                </wp:positionH>
                <wp:positionV relativeFrom="paragraph">
                  <wp:posOffset>3919855</wp:posOffset>
                </wp:positionV>
                <wp:extent cx="1933575" cy="1190625"/>
                <wp:effectExtent l="2781300" t="0" r="28575" b="28575"/>
                <wp:wrapNone/>
                <wp:docPr id="1535154574" name="Pratbubbla: rektangel med rundade hör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190625"/>
                        </a:xfrm>
                        <a:prstGeom prst="wedgeRoundRectCallout">
                          <a:avLst>
                            <a:gd name="adj1" fmla="val -191276"/>
                            <a:gd name="adj2" fmla="val 4090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AE7CA" w14:textId="77777777" w:rsidR="004A5133" w:rsidRDefault="00A133AA" w:rsidP="00A03AD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A133AA">
                              <w:rPr>
                                <w:lang w:val="en-GB"/>
                              </w:rPr>
                              <w:t xml:space="preserve">Taj Mahal </w:t>
                            </w:r>
                            <w:r w:rsidR="004A5133">
                              <w:rPr>
                                <w:lang w:val="en-GB"/>
                              </w:rPr>
                              <w:t>Hotel</w:t>
                            </w:r>
                            <w:r w:rsidRPr="00A133AA">
                              <w:rPr>
                                <w:lang w:val="en-GB"/>
                              </w:rPr>
                              <w:t>, Mumbai,</w:t>
                            </w:r>
                          </w:p>
                          <w:p w14:paraId="36A3728A" w14:textId="5A2B0B1F" w:rsidR="0079564D" w:rsidRPr="00A133AA" w:rsidRDefault="00A133AA" w:rsidP="00A03AD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A133AA">
                              <w:rPr>
                                <w:lang w:val="en-GB"/>
                              </w:rPr>
                              <w:t xml:space="preserve"> PJ Ramchandani Marg, Apollo Bandar, Colaba, Bombay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EAB48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" o:spid="_x0000_s1026" type="#_x0000_t62" style="position:absolute;margin-left:292.15pt;margin-top:308.65pt;width:152.25pt;height:9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" adj="-30516,19634" fillcolor="#4472c4 [3204]" strokecolor="#09101d [484]" strokeweight="1pt">
                <v:textbox>
                  <w:txbxContent>
                    <w:p w14:paraId="43CAE7CA" w14:textId="77777777" w:rsidR="004A5133" w:rsidRDefault="00A133AA" w:rsidP="00A03ADE">
                      <w:pPr>
                        <w:jc w:val="center"/>
                        <w:rPr>
                          <w:lang w:val="en-GB"/>
                        </w:rPr>
                      </w:pPr>
                      <w:r w:rsidRPr="00A133AA">
                        <w:rPr>
                          <w:lang w:val="en-GB"/>
                        </w:rPr>
                        <w:t xml:space="preserve">Taj Mahal </w:t>
                      </w:r>
                      <w:r w:rsidR="004A5133">
                        <w:rPr>
                          <w:lang w:val="en-GB"/>
                        </w:rPr>
                        <w:t>Hotel</w:t>
                      </w:r>
                      <w:r w:rsidRPr="00A133AA">
                        <w:rPr>
                          <w:lang w:val="en-GB"/>
                        </w:rPr>
                        <w:t>, Mumbai,</w:t>
                      </w:r>
                    </w:p>
                    <w:p w14:paraId="36A3728A" w14:textId="5A2B0B1F" w:rsidR="0079564D" w:rsidRPr="00A133AA" w:rsidRDefault="00A133AA" w:rsidP="00A03ADE">
                      <w:pPr>
                        <w:jc w:val="center"/>
                        <w:rPr>
                          <w:lang w:val="en-GB"/>
                        </w:rPr>
                      </w:pPr>
                      <w:r w:rsidRPr="00A133AA">
                        <w:rPr>
                          <w:lang w:val="en-GB"/>
                        </w:rPr>
                        <w:t xml:space="preserve"> PJ Ramchandani Marg, Apollo Bandar, Colaba, Bombay</w:t>
                      </w:r>
                    </w:p>
                  </w:txbxContent>
                </v:textbox>
              </v:shape>
            </w:pict>
          </mc:Fallback>
        </mc:AlternateContent>
      </w:r>
      <w:r w:rsidR="00A03AD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B39A5" wp14:editId="497BB83A">
                <wp:simplePos x="0" y="0"/>
                <wp:positionH relativeFrom="column">
                  <wp:posOffset>3872230</wp:posOffset>
                </wp:positionH>
                <wp:positionV relativeFrom="paragraph">
                  <wp:posOffset>-4445</wp:posOffset>
                </wp:positionV>
                <wp:extent cx="1933575" cy="1190625"/>
                <wp:effectExtent l="1333500" t="0" r="28575" b="28575"/>
                <wp:wrapNone/>
                <wp:docPr id="704948203" name="Pratbubbla: rektangel med rundade hör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190625"/>
                        </a:xfrm>
                        <a:prstGeom prst="wedgeRoundRectCallout">
                          <a:avLst>
                            <a:gd name="adj1" fmla="val -115907"/>
                            <a:gd name="adj2" fmla="val -70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74DF9" w14:textId="1F9A0F1F" w:rsidR="0079564D" w:rsidRDefault="00A03ADE" w:rsidP="00A03ADE">
                            <w:pPr>
                              <w:jc w:val="center"/>
                            </w:pPr>
                            <w:proofErr w:type="spellStart"/>
                            <w:r w:rsidRPr="00A03ADE">
                              <w:t>LokmanyaTilak</w:t>
                            </w:r>
                            <w:proofErr w:type="spellEnd"/>
                            <w:r w:rsidRPr="00A03ADE">
                              <w:t xml:space="preserve"> </w:t>
                            </w:r>
                            <w:r w:rsidR="00EE2F23">
                              <w:t>T</w:t>
                            </w:r>
                            <w:r w:rsidRPr="00A03ADE">
                              <w:t xml:space="preserve">, </w:t>
                            </w:r>
                          </w:p>
                          <w:p w14:paraId="4D8B83B8" w14:textId="2BE7201A" w:rsidR="00A03ADE" w:rsidRDefault="00A03ADE" w:rsidP="00A03ADE">
                            <w:pPr>
                              <w:jc w:val="center"/>
                            </w:pPr>
                            <w:r w:rsidRPr="00A03ADE">
                              <w:t xml:space="preserve">Pipeline Road, </w:t>
                            </w:r>
                            <w:proofErr w:type="spellStart"/>
                            <w:r w:rsidRPr="00A03ADE">
                              <w:t>Tilak</w:t>
                            </w:r>
                            <w:proofErr w:type="spellEnd"/>
                            <w:r w:rsidRPr="00A03ADE">
                              <w:t xml:space="preserve"> Nagar, </w:t>
                            </w:r>
                            <w:proofErr w:type="spellStart"/>
                            <w:r w:rsidRPr="00A03ADE">
                              <w:t>Kurla</w:t>
                            </w:r>
                            <w:proofErr w:type="spellEnd"/>
                            <w:r w:rsidRPr="00A03ADE">
                              <w:t>, Bombay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39A5" id="_x0000_s1027" type="#_x0000_t62" style="position:absolute;margin-left:304.9pt;margin-top:-.35pt;width:152.25pt;height:9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" adj="-14236,10649" fillcolor="#4472c4 [3204]" strokecolor="#09101d [484]" strokeweight="1pt">
                <v:textbox>
                  <w:txbxContent>
                    <w:p w14:paraId="5CC74DF9" w14:textId="1F9A0F1F" w:rsidR="0079564D" w:rsidRDefault="00A03ADE" w:rsidP="00A03ADE">
                      <w:pPr>
                        <w:jc w:val="center"/>
                      </w:pPr>
                      <w:proofErr w:type="spellStart"/>
                      <w:r w:rsidRPr="00A03ADE">
                        <w:t>LokmanyaTilak</w:t>
                      </w:r>
                      <w:proofErr w:type="spellEnd"/>
                      <w:r w:rsidRPr="00A03ADE">
                        <w:t xml:space="preserve"> </w:t>
                      </w:r>
                      <w:r w:rsidR="00EE2F23">
                        <w:t>T</w:t>
                      </w:r>
                      <w:r w:rsidRPr="00A03ADE">
                        <w:t xml:space="preserve">, </w:t>
                      </w:r>
                    </w:p>
                    <w:p w14:paraId="4D8B83B8" w14:textId="2BE7201A" w:rsidR="00A03ADE" w:rsidRDefault="00A03ADE" w:rsidP="00A03ADE">
                      <w:pPr>
                        <w:jc w:val="center"/>
                      </w:pPr>
                      <w:r w:rsidRPr="00A03ADE">
                        <w:t xml:space="preserve">Pipeline Road, </w:t>
                      </w:r>
                      <w:proofErr w:type="spellStart"/>
                      <w:r w:rsidRPr="00A03ADE">
                        <w:t>Tilak</w:t>
                      </w:r>
                      <w:proofErr w:type="spellEnd"/>
                      <w:r w:rsidRPr="00A03ADE">
                        <w:t xml:space="preserve"> Nagar, </w:t>
                      </w:r>
                      <w:proofErr w:type="spellStart"/>
                      <w:r w:rsidRPr="00A03ADE">
                        <w:t>Kurla</w:t>
                      </w:r>
                      <w:proofErr w:type="spellEnd"/>
                      <w:r w:rsidRPr="00A03ADE">
                        <w:t>, Bombay</w:t>
                      </w:r>
                    </w:p>
                  </w:txbxContent>
                </v:textbox>
              </v:shape>
            </w:pict>
          </mc:Fallback>
        </mc:AlternateContent>
      </w:r>
      <w:r w:rsidR="00490EAE" w:rsidRPr="00490EAE">
        <w:drawing>
          <wp:inline distT="0" distB="0" distL="0" distR="0" wp14:anchorId="635D503D" wp14:editId="5319ADBC">
            <wp:extent cx="3658111" cy="5210902"/>
            <wp:effectExtent l="0" t="0" r="0" b="0"/>
            <wp:docPr id="2037422959" name="Bildobjekt 1" descr="En bild som visar text, skärmbild, karta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2959" name="Bildobjekt 1" descr="En bild som visar text, skärmbild, karta&#10;&#10;Automatiskt genererad beskrivn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333F" w14:textId="77777777" w:rsidR="00A03ADE" w:rsidRDefault="00A03ADE" w:rsidP="00D4736C"/>
    <w:p w14:paraId="70C82820" w14:textId="77777777" w:rsidR="00A03ADE" w:rsidRPr="00D4736C" w:rsidRDefault="00A03ADE" w:rsidP="00D4736C"/>
    <w:sectPr w:rsidR="00A03ADE" w:rsidRPr="00D4736C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696" w14:textId="77777777" w:rsidR="006E5197" w:rsidRDefault="006E5197" w:rsidP="007C2030">
      <w:pPr>
        <w:spacing w:after="0" w:line="240" w:lineRule="auto"/>
      </w:pPr>
      <w:r>
        <w:separator/>
      </w:r>
    </w:p>
  </w:endnote>
  <w:endnote w:type="continuationSeparator" w:id="0">
    <w:p w14:paraId="5A229F20" w14:textId="77777777" w:rsidR="006E5197" w:rsidRDefault="006E5197" w:rsidP="007C2030">
      <w:pPr>
        <w:spacing w:after="0" w:line="240" w:lineRule="auto"/>
      </w:pPr>
      <w:r>
        <w:continuationSeparator/>
      </w:r>
    </w:p>
  </w:endnote>
  <w:endnote w:type="continuationNotice" w:id="1">
    <w:p w14:paraId="0896C0DE" w14:textId="77777777" w:rsidR="006E5197" w:rsidRDefault="006E51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7C2030" w14:paraId="3DD2E528" w14:textId="77777777" w:rsidTr="007C2030">
      <w:tc>
        <w:tcPr>
          <w:tcW w:w="4531" w:type="dxa"/>
        </w:tcPr>
        <w:p w14:paraId="4714A70B" w14:textId="77777777" w:rsidR="007C2030" w:rsidRDefault="007C2030">
          <w:pPr>
            <w:pStyle w:val="Sidfot"/>
          </w:pPr>
          <w:fldSimple w:instr=" FILENAME   \* MERGEFORMAT ">
            <w:r w:rsidR="00D4736C">
              <w:rPr>
                <w:noProof/>
              </w:rPr>
              <w:t>Dokument1</w:t>
            </w:r>
          </w:fldSimple>
        </w:p>
      </w:tc>
      <w:tc>
        <w:tcPr>
          <w:tcW w:w="4531" w:type="dxa"/>
        </w:tcPr>
        <w:p w14:paraId="7E592AFB" w14:textId="77777777" w:rsidR="007C2030" w:rsidRDefault="007C2030" w:rsidP="007C2030">
          <w:pPr>
            <w:pStyle w:val="Sidfot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</w:tr>
  </w:tbl>
  <w:p w14:paraId="5EAE00AD" w14:textId="77777777" w:rsidR="007C2030" w:rsidRDefault="007C2030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D0F92" w14:textId="77777777" w:rsidR="006E5197" w:rsidRDefault="006E5197" w:rsidP="007C2030">
      <w:pPr>
        <w:spacing w:after="0" w:line="240" w:lineRule="auto"/>
      </w:pPr>
      <w:r>
        <w:separator/>
      </w:r>
    </w:p>
  </w:footnote>
  <w:footnote w:type="continuationSeparator" w:id="0">
    <w:p w14:paraId="6AAE5AB4" w14:textId="77777777" w:rsidR="006E5197" w:rsidRDefault="006E5197" w:rsidP="007C2030">
      <w:pPr>
        <w:spacing w:after="0" w:line="240" w:lineRule="auto"/>
      </w:pPr>
      <w:r>
        <w:continuationSeparator/>
      </w:r>
    </w:p>
  </w:footnote>
  <w:footnote w:type="continuationNotice" w:id="1">
    <w:p w14:paraId="0904173F" w14:textId="77777777" w:rsidR="006E5197" w:rsidRDefault="006E519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6C"/>
    <w:rsid w:val="00056FD5"/>
    <w:rsid w:val="00102A0F"/>
    <w:rsid w:val="003015D8"/>
    <w:rsid w:val="00337031"/>
    <w:rsid w:val="00490EAE"/>
    <w:rsid w:val="004A5133"/>
    <w:rsid w:val="00654E57"/>
    <w:rsid w:val="006E5197"/>
    <w:rsid w:val="0079564D"/>
    <w:rsid w:val="007C2030"/>
    <w:rsid w:val="00904572"/>
    <w:rsid w:val="009071BD"/>
    <w:rsid w:val="00A03ADE"/>
    <w:rsid w:val="00A133AA"/>
    <w:rsid w:val="00D4736C"/>
    <w:rsid w:val="00D81A4A"/>
    <w:rsid w:val="00D92034"/>
    <w:rsid w:val="00DC68E2"/>
    <w:rsid w:val="00E6392C"/>
    <w:rsid w:val="00EE2F23"/>
    <w:rsid w:val="00F952DF"/>
    <w:rsid w:val="00FF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D9774"/>
  <w15:chartTrackingRefBased/>
  <w15:docId w15:val="{013E5941-6C83-4981-A66E-F46A7188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071BD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071B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9071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DC68E2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DC68E2"/>
    <w:pPr>
      <w:keepNext/>
      <w:keepLines/>
      <w:spacing w:before="40" w:after="0"/>
      <w:outlineLvl w:val="4"/>
    </w:pPr>
    <w:rPr>
      <w:rFonts w:eastAsiaTheme="majorEastAsia" w:cstheme="majorBidi"/>
      <w:i/>
      <w:u w:val="single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7C2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C2030"/>
  </w:style>
  <w:style w:type="paragraph" w:styleId="Sidfot">
    <w:name w:val="footer"/>
    <w:basedOn w:val="Normal"/>
    <w:link w:val="SidfotChar"/>
    <w:uiPriority w:val="99"/>
    <w:unhideWhenUsed/>
    <w:rsid w:val="007C2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C2030"/>
  </w:style>
  <w:style w:type="table" w:styleId="Tabellrutnt">
    <w:name w:val="Table Grid"/>
    <w:basedOn w:val="Normaltabell"/>
    <w:uiPriority w:val="39"/>
    <w:rsid w:val="007C2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9071BD"/>
    <w:rPr>
      <w:rFonts w:eastAsiaTheme="majorEastAsia" w:cstheme="majorBidi"/>
      <w:b/>
      <w:sz w:val="36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9071BD"/>
    <w:rPr>
      <w:rFonts w:eastAsiaTheme="majorEastAsia" w:cstheme="majorBidi"/>
      <w:b/>
      <w:sz w:val="32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9071BD"/>
    <w:rPr>
      <w:rFonts w:eastAsiaTheme="majorEastAsia" w:cstheme="majorBidi"/>
      <w:b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DC68E2"/>
    <w:rPr>
      <w:rFonts w:eastAsiaTheme="majorEastAsia" w:cstheme="majorBidi"/>
      <w:b/>
      <w:iCs/>
    </w:rPr>
  </w:style>
  <w:style w:type="character" w:customStyle="1" w:styleId="Rubrik5Char">
    <w:name w:val="Rubrik 5 Char"/>
    <w:basedOn w:val="Standardstycketeckensnitt"/>
    <w:link w:val="Rubrik5"/>
    <w:uiPriority w:val="9"/>
    <w:rsid w:val="00DC68E2"/>
    <w:rPr>
      <w:rFonts w:eastAsiaTheme="majorEastAsia" w:cstheme="majorBidi"/>
      <w:i/>
      <w:u w:val="single"/>
    </w:rPr>
  </w:style>
  <w:style w:type="paragraph" w:styleId="Liststycke">
    <w:name w:val="List Paragraph"/>
    <w:basedOn w:val="Normal"/>
    <w:uiPriority w:val="34"/>
    <w:qFormat/>
    <w:rsid w:val="00654E57"/>
    <w:pPr>
      <w:spacing w:after="0"/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904572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904572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9045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ntents.irctc.co.in/en/ForeignTouristQuotaBooking.pdf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rencePaulson\OneDrive%20-%20CLARENCE%20PAULSON%20SYSTEM%20AB\Clarence%20Mappar\Documents\Anpassade%20Office-mallar\CPS-Normal%20med%20fot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04de5a-ef8f-48f2-bbea-36d99277e398" xsi:nil="true"/>
    <lcf76f155ced4ddcb4097134ff3c332f xmlns="0d0275f8-4db0-49f2-b345-0bdc5fda63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D90F988E61904D8EC633770BD24B09" ma:contentTypeVersion="13" ma:contentTypeDescription="Skapa ett nytt dokument." ma:contentTypeScope="" ma:versionID="09ecf969cc0633a455cd2c754af27151">
  <xsd:schema xmlns:xsd="http://www.w3.org/2001/XMLSchema" xmlns:xs="http://www.w3.org/2001/XMLSchema" xmlns:p="http://schemas.microsoft.com/office/2006/metadata/properties" xmlns:ns2="0d0275f8-4db0-49f2-b345-0bdc5fda63f3" xmlns:ns3="ef04de5a-ef8f-48f2-bbea-36d99277e398" targetNamespace="http://schemas.microsoft.com/office/2006/metadata/properties" ma:root="true" ma:fieldsID="0b625fe0f6d5268d947e80b98084b4e8" ns2:_="" ns3:_="">
    <xsd:import namespace="0d0275f8-4db0-49f2-b345-0bdc5fda63f3"/>
    <xsd:import namespace="ef04de5a-ef8f-48f2-bbea-36d99277e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275f8-4db0-49f2-b345-0bdc5fda6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2324ca79-7faf-4dc5-a120-c9581a2436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4de5a-ef8f-48f2-bbea-36d99277e39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662024-0c55-4ba6-bdd2-3dd0073c59d4}" ma:internalName="TaxCatchAll" ma:showField="CatchAllData" ma:web="ef04de5a-ef8f-48f2-bbea-36d99277e3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E6CF24-2877-429E-B591-3E4DB5A8AA73}">
  <ds:schemaRefs>
    <ds:schemaRef ds:uri="http://schemas.microsoft.com/office/2006/metadata/properties"/>
    <ds:schemaRef ds:uri="http://schemas.microsoft.com/office/infopath/2007/PartnerControls"/>
    <ds:schemaRef ds:uri="ef04de5a-ef8f-48f2-bbea-36d99277e398"/>
    <ds:schemaRef ds:uri="0d0275f8-4db0-49f2-b345-0bdc5fda63f3"/>
  </ds:schemaRefs>
</ds:datastoreItem>
</file>

<file path=customXml/itemProps2.xml><?xml version="1.0" encoding="utf-8"?>
<ds:datastoreItem xmlns:ds="http://schemas.openxmlformats.org/officeDocument/2006/customXml" ds:itemID="{0B6F05B1-140C-456A-8887-4BCE9F9451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7E354E-2AA5-4BCE-9AF8-22B03293C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275f8-4db0-49f2-b345-0bdc5fda63f3"/>
    <ds:schemaRef ds:uri="ef04de5a-ef8f-48f2-bbea-36d99277e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CPS-Normal med fot.dotx</Template>
  <TotalTime>31</TotalTime>
  <Pages>2</Pages>
  <Words>28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Paulson</dc:creator>
  <cp:keywords/>
  <dc:description/>
  <cp:lastModifiedBy>Clarence Paulson</cp:lastModifiedBy>
  <cp:revision>11</cp:revision>
  <dcterms:created xsi:type="dcterms:W3CDTF">2025-01-18T15:20:00Z</dcterms:created>
  <dcterms:modified xsi:type="dcterms:W3CDTF">2025-01-18T15:51:00Z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0x01010016D90F988E61904D8EC633770BD24B09</vt:lpwstr>
  </property>
  <property fmtid="{D5CDD505-2E9C-101B-9397-08002B2CF9AE}" pid="3" name="MediaServiceImageTags">
    <vt:lpwstr/>
  </property>
</Properties>
</file>